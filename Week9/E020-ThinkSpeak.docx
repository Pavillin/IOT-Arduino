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2854" w:rsidRDefault="005409E4">
      <w:pPr>
        <w:pStyle w:val="Title"/>
      </w:pPr>
      <w:r>
        <w:rPr>
          <w:noProof/>
          <w:lang w:val="en-CA" w:eastAsia="en-CA"/>
        </w:rPr>
        <w:softHyphen/>
      </w:r>
      <w:r>
        <w:rPr>
          <w:noProof/>
          <w:lang w:val="en-CA" w:eastAsia="en-CA"/>
        </w:rPr>
        <w:softHyphen/>
      </w:r>
      <w:r>
        <w:rPr>
          <w:noProof/>
          <w:lang w:val="en-CA" w:eastAsia="en-CA"/>
        </w:rPr>
        <w:softHyphen/>
      </w:r>
      <w:r>
        <w:rPr>
          <w:noProof/>
          <w:lang w:val="en-CA" w:eastAsia="en-CA"/>
        </w:rPr>
        <w:softHyphen/>
      </w:r>
      <w:r w:rsidR="004E4E8C">
        <w:rPr>
          <w:noProof/>
          <w:lang w:val="en-CA" w:eastAsia="en-CA"/>
        </w:rPr>
        <w:tab/>
      </w:r>
      <w:r w:rsidR="004E4E8C" w:rsidRPr="002F718D">
        <w:rPr>
          <w:sz w:val="36"/>
        </w:rPr>
        <w:t>Experiment</w:t>
      </w:r>
      <w:r w:rsidR="00D23013">
        <w:rPr>
          <w:sz w:val="36"/>
        </w:rPr>
        <w:t xml:space="preserve"> 020</w:t>
      </w:r>
      <w:r w:rsidR="004E4E8C" w:rsidRPr="002F718D">
        <w:rPr>
          <w:sz w:val="36"/>
        </w:rPr>
        <w:t xml:space="preserve"> </w:t>
      </w:r>
      <w:r w:rsidR="002C1F0A">
        <w:rPr>
          <w:sz w:val="36"/>
        </w:rPr>
        <w:t>Thing</w:t>
      </w:r>
      <w:r w:rsidR="00D23013">
        <w:rPr>
          <w:sz w:val="36"/>
        </w:rPr>
        <w:t xml:space="preserve"> Speak</w:t>
      </w:r>
    </w:p>
    <w:p w:rsidR="00CF2854" w:rsidRPr="006D493E" w:rsidRDefault="00B0672A">
      <w:pPr>
        <w:pStyle w:val="LessonHead"/>
        <w:rPr>
          <w:color w:val="0071B9"/>
        </w:rPr>
      </w:pPr>
      <w:r w:rsidRPr="006D493E">
        <w:rPr>
          <w:color w:val="0071B9"/>
        </w:rPr>
        <w:t>Overview</w:t>
      </w:r>
    </w:p>
    <w:p w:rsidR="002C790E" w:rsidRDefault="00DE0CB8" w:rsidP="00CC0B61">
      <w:r>
        <w:rPr>
          <w:noProof/>
        </w:rPr>
        <w:pict>
          <v:shape id="_x0000_s1029" type="#_x0000_t75" style="position:absolute;left:0;text-align:left;margin-left:336.4pt;margin-top:25.55pt;width:131.3pt;height:89.25pt;z-index:251664384;mso-position-horizontal-relative:text;mso-position-vertical-relative:text;mso-width-relative:page;mso-height-relative:page">
            <v:imagedata r:id="rId8" o:title="esp8266_with_serial_board2" croptop="10752f" cropbottom=".15625"/>
          </v:shape>
        </w:pict>
      </w:r>
      <w:r w:rsidR="00CC0B61">
        <w:t xml:space="preserve">In this </w:t>
      </w:r>
      <w:r w:rsidR="00D23013">
        <w:t>experiment,</w:t>
      </w:r>
      <w:r w:rsidR="00957669">
        <w:t xml:space="preserve"> you will </w:t>
      </w:r>
      <w:r w:rsidR="00F169E2">
        <w:t xml:space="preserve">use the </w:t>
      </w:r>
      <w:r w:rsidR="00D23013">
        <w:t>use the ESP8266 Wifi module to upload sensor data to the Thing Speak web server.</w:t>
      </w:r>
    </w:p>
    <w:p w:rsidR="002C790E" w:rsidRPr="002C790E" w:rsidRDefault="002C790E" w:rsidP="00A750B2">
      <w:pPr>
        <w:pStyle w:val="LessonHead"/>
        <w:tabs>
          <w:tab w:val="center" w:pos="4824"/>
        </w:tabs>
        <w:rPr>
          <w:color w:val="0071B9"/>
        </w:rPr>
      </w:pPr>
      <w:r w:rsidRPr="006D493E">
        <w:rPr>
          <w:color w:val="0071B9"/>
        </w:rPr>
        <w:t>O</w:t>
      </w:r>
      <w:r>
        <w:rPr>
          <w:color w:val="0071B9"/>
        </w:rPr>
        <w:t>utcomes</w:t>
      </w:r>
      <w:r w:rsidR="00A750B2">
        <w:rPr>
          <w:color w:val="0071B9"/>
        </w:rPr>
        <w:tab/>
      </w:r>
    </w:p>
    <w:p w:rsidR="002C790E" w:rsidRDefault="002C790E" w:rsidP="00CC0B61">
      <w:r>
        <w:t xml:space="preserve">By the end of this </w:t>
      </w:r>
      <w:r w:rsidR="00A55315">
        <w:t>experiment you</w:t>
      </w:r>
      <w:r>
        <w:t xml:space="preserve"> will be able to:</w:t>
      </w:r>
    </w:p>
    <w:p w:rsidR="002C790E" w:rsidRPr="00D23013" w:rsidRDefault="00D23013" w:rsidP="002C790E">
      <w:pPr>
        <w:pStyle w:val="ListParagraph"/>
        <w:numPr>
          <w:ilvl w:val="0"/>
          <w:numId w:val="8"/>
        </w:numPr>
      </w:pPr>
      <w:r>
        <w:rPr>
          <w:noProof/>
          <w:lang w:val="en-CA" w:eastAsia="en-CA"/>
        </w:rPr>
        <w:t xml:space="preserve">Configure the ESP8266 via the AT command set. </w:t>
      </w:r>
    </w:p>
    <w:p w:rsidR="00D23013" w:rsidRPr="00D23013" w:rsidRDefault="00D23013" w:rsidP="002C790E">
      <w:pPr>
        <w:pStyle w:val="ListParagraph"/>
        <w:numPr>
          <w:ilvl w:val="0"/>
          <w:numId w:val="8"/>
        </w:numPr>
      </w:pPr>
      <w:r>
        <w:rPr>
          <w:noProof/>
          <w:lang w:val="en-CA" w:eastAsia="en-CA"/>
        </w:rPr>
        <w:t xml:space="preserve">Connect the ESP8266 to a wifi access point. </w:t>
      </w:r>
    </w:p>
    <w:p w:rsidR="002C790E" w:rsidRDefault="00D23013" w:rsidP="00FE605D">
      <w:pPr>
        <w:pStyle w:val="ListParagraph"/>
        <w:numPr>
          <w:ilvl w:val="0"/>
          <w:numId w:val="8"/>
        </w:numPr>
      </w:pPr>
      <w:r>
        <w:rPr>
          <w:noProof/>
          <w:lang w:eastAsia="en-US"/>
        </w:rPr>
        <w:drawing>
          <wp:anchor distT="0" distB="0" distL="114300" distR="114300" simplePos="0" relativeHeight="251661312" behindDoc="0" locked="0" layoutInCell="1" allowOverlap="1" wp14:anchorId="3315F320" wp14:editId="6C1CF467">
            <wp:simplePos x="0" y="0"/>
            <wp:positionH relativeFrom="column">
              <wp:posOffset>4145280</wp:posOffset>
            </wp:positionH>
            <wp:positionV relativeFrom="paragraph">
              <wp:posOffset>194945</wp:posOffset>
            </wp:positionV>
            <wp:extent cx="2230461" cy="1713328"/>
            <wp:effectExtent l="0" t="0" r="0" b="1270"/>
            <wp:wrapNone/>
            <wp:docPr id="4" name="Picture 4" descr="http://321maker.com/wp-content/uploads/2016/02/321Maker-IoT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21maker.com/wp-content/uploads/2016/02/321Maker-IoTBoar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461" cy="171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US"/>
        </w:rPr>
        <w:t>Setup a Thingspeak account.</w:t>
      </w:r>
    </w:p>
    <w:p w:rsidR="00D23013" w:rsidRDefault="001F0473" w:rsidP="00FE605D">
      <w:pPr>
        <w:pStyle w:val="ListParagraph"/>
        <w:numPr>
          <w:ilvl w:val="0"/>
          <w:numId w:val="8"/>
        </w:num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0E066B" wp14:editId="0A191C07">
                <wp:simplePos x="0" y="0"/>
                <wp:positionH relativeFrom="column">
                  <wp:posOffset>5892165</wp:posOffset>
                </wp:positionH>
                <wp:positionV relativeFrom="paragraph">
                  <wp:posOffset>182245</wp:posOffset>
                </wp:positionV>
                <wp:extent cx="379730" cy="342900"/>
                <wp:effectExtent l="19050" t="19050" r="20320" b="1905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730" cy="342900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E2CB05" id="Rounded Rectangle 5" o:spid="_x0000_s1026" style="position:absolute;margin-left:463.95pt;margin-top:14.35pt;width:29.9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" filled="f" strokecolor="#ee2a36 [3205]" strokeweight="3pt"/>
            </w:pict>
          </mc:Fallback>
        </mc:AlternateContent>
      </w:r>
      <w:r w:rsidR="00D23013">
        <w:rPr>
          <w:noProof/>
          <w:lang w:eastAsia="en-US"/>
        </w:rPr>
        <w:t>Upload sensor data to the Thingspeak Cloud</w:t>
      </w:r>
    </w:p>
    <w:p w:rsidR="00CC0B61" w:rsidRPr="006D493E" w:rsidRDefault="00CC0B61" w:rsidP="00CC0B61">
      <w:pPr>
        <w:pStyle w:val="LessonHead"/>
        <w:rPr>
          <w:color w:val="0071B9"/>
        </w:rPr>
      </w:pPr>
      <w:r>
        <w:rPr>
          <w:color w:val="0071B9"/>
        </w:rPr>
        <w:t>REquirements</w:t>
      </w:r>
    </w:p>
    <w:p w:rsidR="00CC0B61" w:rsidRDefault="00CC0B61" w:rsidP="00CC0B61">
      <w:pPr>
        <w:pStyle w:val="ListParagraph"/>
        <w:numPr>
          <w:ilvl w:val="0"/>
          <w:numId w:val="4"/>
        </w:numPr>
      </w:pPr>
      <w:r>
        <w:t>Arduino-Compatible board</w:t>
      </w:r>
    </w:p>
    <w:p w:rsidR="00CC0B61" w:rsidRDefault="00CC0B61" w:rsidP="00CC0B61">
      <w:pPr>
        <w:pStyle w:val="ListParagraph"/>
        <w:numPr>
          <w:ilvl w:val="0"/>
          <w:numId w:val="4"/>
        </w:numPr>
      </w:pPr>
      <w:r>
        <w:t>321Maker Things Shield</w:t>
      </w:r>
      <w:r w:rsidR="001F0473">
        <w:t xml:space="preserve"> &amp; USB cable</w:t>
      </w:r>
    </w:p>
    <w:p w:rsidR="00D23013" w:rsidRDefault="00D23013" w:rsidP="00CC0B61">
      <w:pPr>
        <w:pStyle w:val="ListParagraph"/>
        <w:numPr>
          <w:ilvl w:val="0"/>
          <w:numId w:val="4"/>
        </w:numPr>
      </w:pPr>
      <w:r>
        <w:t>ESP8266 Wifi module with serial adapter board.</w:t>
      </w:r>
    </w:p>
    <w:p w:rsidR="00CC0B61" w:rsidRDefault="00CC0B61" w:rsidP="00CC0B61">
      <w:pPr>
        <w:pStyle w:val="ListParagraph"/>
        <w:numPr>
          <w:ilvl w:val="0"/>
          <w:numId w:val="4"/>
        </w:numPr>
      </w:pPr>
      <w:r>
        <w:t>Arduino Software</w:t>
      </w:r>
    </w:p>
    <w:p w:rsidR="00CE453E" w:rsidRPr="006D493E" w:rsidRDefault="00CE453E" w:rsidP="00CE453E">
      <w:pPr>
        <w:pStyle w:val="LessonHead"/>
        <w:rPr>
          <w:color w:val="0071B9"/>
        </w:rPr>
      </w:pPr>
      <w:r w:rsidRPr="00CE453E">
        <w:rPr>
          <w:color w:val="0071B9"/>
        </w:rPr>
        <w:t>PREREQUISITES</w:t>
      </w:r>
      <w:r>
        <w:rPr>
          <w:color w:val="0071B9"/>
        </w:rPr>
        <w:t xml:space="preserve"> </w:t>
      </w:r>
    </w:p>
    <w:p w:rsidR="00A55315" w:rsidRPr="00A55315" w:rsidRDefault="00CE453E" w:rsidP="00855B16">
      <w:pPr>
        <w:pStyle w:val="ListParagraph"/>
        <w:numPr>
          <w:ilvl w:val="0"/>
          <w:numId w:val="4"/>
        </w:numPr>
      </w:pPr>
      <w:r>
        <w:t xml:space="preserve">Getting Started Tutorial: </w:t>
      </w:r>
      <w:hyperlink r:id="rId10" w:history="1">
        <w:r w:rsidR="00E429CF" w:rsidRPr="00ED13F2">
          <w:rPr>
            <w:rStyle w:val="Hyperlink"/>
          </w:rPr>
          <w:t>http://321maker.com/start</w:t>
        </w:r>
      </w:hyperlink>
      <w:r w:rsidRPr="00A55315">
        <w:rPr>
          <w:b/>
        </w:rPr>
        <w:t xml:space="preserve"> </w:t>
      </w:r>
    </w:p>
    <w:p w:rsidR="000C2552" w:rsidRDefault="000C2552" w:rsidP="000C2552">
      <w:pPr>
        <w:pStyle w:val="ListParagraph"/>
        <w:numPr>
          <w:ilvl w:val="0"/>
          <w:numId w:val="4"/>
        </w:numPr>
      </w:pPr>
      <w:r>
        <w:t xml:space="preserve">ESP8266 Command Reference: </w:t>
      </w:r>
      <w:hyperlink r:id="rId11" w:history="1">
        <w:r w:rsidRPr="00783E1A">
          <w:rPr>
            <w:rStyle w:val="Hyperlink"/>
          </w:rPr>
          <w:t>https://git.io/vXG8o</w:t>
        </w:r>
      </w:hyperlink>
      <w:r>
        <w:t xml:space="preserve"> </w:t>
      </w:r>
    </w:p>
    <w:p w:rsidR="000C2552" w:rsidRDefault="000C2552" w:rsidP="000C2552">
      <w:pPr>
        <w:pStyle w:val="ListParagraph"/>
        <w:numPr>
          <w:ilvl w:val="0"/>
          <w:numId w:val="4"/>
        </w:numPr>
      </w:pPr>
      <w:r>
        <w:t>Source Code: On Blackboard.</w:t>
      </w:r>
    </w:p>
    <w:p w:rsidR="000C2552" w:rsidRPr="00E429CF" w:rsidRDefault="000C2552" w:rsidP="00655914">
      <w:pPr>
        <w:ind w:left="0"/>
      </w:pPr>
    </w:p>
    <w:p w:rsidR="00E429CF" w:rsidRDefault="00E429CF" w:rsidP="00E429CF">
      <w:pPr>
        <w:pStyle w:val="LessonHead"/>
      </w:pPr>
      <w:r>
        <w:t xml:space="preserve">Video Tutorial    </w:t>
      </w:r>
    </w:p>
    <w:p w:rsidR="00E429CF" w:rsidRDefault="00E429CF" w:rsidP="00E429CF">
      <w:r w:rsidRPr="00E429CF">
        <w:t xml:space="preserve">  </w:t>
      </w:r>
      <w:hyperlink r:id="rId12" w:history="1">
        <w:r w:rsidRPr="00E429CF">
          <w:rPr>
            <w:rStyle w:val="Hyperlink"/>
          </w:rPr>
          <w:t>http://youtube.com/indevelopment</w:t>
        </w:r>
      </w:hyperlink>
      <w:r w:rsidRPr="00E429CF">
        <w:t xml:space="preserve">  </w:t>
      </w:r>
    </w:p>
    <w:p w:rsidR="00123E85" w:rsidRDefault="00123E85" w:rsidP="00CC0B61">
      <w:pPr>
        <w:pStyle w:val="LessonHead"/>
        <w:rPr>
          <w:color w:val="0071B9"/>
        </w:rPr>
      </w:pPr>
      <w:r>
        <w:rPr>
          <w:color w:val="0071B9"/>
        </w:rPr>
        <w:t xml:space="preserve">Background </w:t>
      </w:r>
    </w:p>
    <w:p w:rsidR="002A7981" w:rsidRDefault="002A7981" w:rsidP="00123E85">
      <w:pPr>
        <w:pStyle w:val="ListParagraph"/>
        <w:rPr>
          <w:b/>
          <w:lang w:eastAsia="en-US"/>
        </w:rPr>
      </w:pPr>
    </w:p>
    <w:p w:rsidR="002A0D88" w:rsidRDefault="00C44316" w:rsidP="00123E85">
      <w:pPr>
        <w:pStyle w:val="ListParagraph"/>
        <w:rPr>
          <w:b/>
          <w:lang w:eastAsia="en-US"/>
        </w:rPr>
      </w:pPr>
      <w:r>
        <w:rPr>
          <w:b/>
          <w:lang w:eastAsia="en-US"/>
        </w:rPr>
        <w:t>ESP8266</w:t>
      </w:r>
    </w:p>
    <w:p w:rsidR="002A0D88" w:rsidRDefault="000C2552" w:rsidP="000C2552">
      <w:pPr>
        <w:pStyle w:val="ListParagraph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The ESP8266 WiFi Module contains and integrated TCP/IP protocol stack that can give any microcontroller access to your WiFi network. The ESP8266 is capable of either hosting an application or offloading all Wi-Fi networking functions from an</w:t>
      </w:r>
      <w:bookmarkStart w:id="0" w:name="_GoBack"/>
      <w:bookmarkEnd w:id="0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other application processor. Each ESP8266 module comes pre-programmed with an AT command set firmware, meaning, you can simply hook this up to your Arduino device and connect your pro</w:t>
      </w:r>
      <w:r w:rsidR="00AC1B26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grams to the Internet of Things i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n order to communicate</w:t>
      </w:r>
      <w:r w:rsidR="001F0473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with the ESP8266 you use a serial connection.</w:t>
      </w:r>
    </w:p>
    <w:p w:rsidR="00AC1B26" w:rsidRDefault="00AC1B26" w:rsidP="000C2552">
      <w:pPr>
        <w:pStyle w:val="ListParagraph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:rsidR="00AC1B26" w:rsidRDefault="00AC1B26" w:rsidP="000C2552">
      <w:pPr>
        <w:pStyle w:val="ListParagraph"/>
        <w:rPr>
          <w:lang w:eastAsia="en-US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This Speak is an Open source data platform for Interne</w:t>
      </w:r>
      <w:r w:rsidR="002C1F0A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 of Things (IoT) devices. Thing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speak can securely collect, analyze and visualize sensor data, as well as trigger a reaction to events.</w:t>
      </w:r>
    </w:p>
    <w:p w:rsidR="00AC1B26" w:rsidRDefault="00AC1B26">
      <w:pPr>
        <w:rPr>
          <w:color w:val="0071B9"/>
        </w:rPr>
      </w:pPr>
      <w:r>
        <w:rPr>
          <w:color w:val="0071B9"/>
        </w:rPr>
        <w:br w:type="page"/>
      </w:r>
    </w:p>
    <w:p w:rsidR="00AC1B26" w:rsidRDefault="00AC1B26">
      <w:pPr>
        <w:rPr>
          <w:rFonts w:asciiTheme="majorHAnsi" w:eastAsiaTheme="majorEastAsia" w:hAnsiTheme="majorHAnsi" w:cstheme="majorBidi"/>
          <w:b/>
          <w:bCs/>
          <w:caps/>
          <w:color w:val="0071B9"/>
        </w:rPr>
      </w:pPr>
    </w:p>
    <w:p w:rsidR="00CC0B61" w:rsidRPr="006D493E" w:rsidRDefault="00A750B2" w:rsidP="00CC0B61">
      <w:pPr>
        <w:pStyle w:val="LessonHead"/>
        <w:rPr>
          <w:color w:val="0071B9"/>
        </w:rPr>
      </w:pPr>
      <w:r>
        <w:rPr>
          <w:color w:val="0071B9"/>
        </w:rPr>
        <w:t xml:space="preserve">Level 1 </w:t>
      </w:r>
      <w:r w:rsidR="004E4E8C">
        <w:rPr>
          <w:color w:val="0071B9"/>
        </w:rPr>
        <w:t>procedure</w:t>
      </w:r>
      <w:r w:rsidR="00B54F38">
        <w:rPr>
          <w:color w:val="0071B9"/>
        </w:rPr>
        <w:t xml:space="preserve"> </w:t>
      </w:r>
      <w:r>
        <w:rPr>
          <w:color w:val="0071B9"/>
        </w:rPr>
        <w:t xml:space="preserve"> </w:t>
      </w:r>
    </w:p>
    <w:p w:rsidR="00CC0B61" w:rsidRDefault="00CC0B61" w:rsidP="003E5527">
      <w:pPr>
        <w:pStyle w:val="ListParagraph"/>
        <w:numPr>
          <w:ilvl w:val="0"/>
          <w:numId w:val="9"/>
        </w:numPr>
      </w:pPr>
      <w:r>
        <w:t>Connect your Arduino to your computer using the USB port.</w:t>
      </w:r>
      <w:r w:rsidR="003E5527">
        <w:t xml:space="preserve"> </w:t>
      </w:r>
      <w:r>
        <w:t xml:space="preserve">Open the Arduino software. </w:t>
      </w:r>
    </w:p>
    <w:p w:rsidR="00E95C3F" w:rsidRDefault="00E95C3F" w:rsidP="00E95C3F">
      <w:pPr>
        <w:pStyle w:val="ListParagraph"/>
        <w:ind w:left="893"/>
      </w:pPr>
    </w:p>
    <w:p w:rsidR="00AC1B26" w:rsidRDefault="001F0473" w:rsidP="000206E7">
      <w:pPr>
        <w:pStyle w:val="ListParagraph"/>
        <w:numPr>
          <w:ilvl w:val="0"/>
          <w:numId w:val="9"/>
        </w:numPr>
      </w:pPr>
      <w:r>
        <w:t xml:space="preserve">Click on </w:t>
      </w:r>
      <w:r w:rsidR="00AC1B26" w:rsidRPr="00AC1B26">
        <w:rPr>
          <w:b/>
        </w:rPr>
        <w:t>File,</w:t>
      </w:r>
      <w:r w:rsidR="00AC1B26">
        <w:t xml:space="preserve"> </w:t>
      </w:r>
      <w:r w:rsidR="00AC1B26" w:rsidRPr="00AC1B26">
        <w:rPr>
          <w:b/>
        </w:rPr>
        <w:t>Examples</w:t>
      </w:r>
      <w:r w:rsidR="00AC1B26">
        <w:t xml:space="preserve">, </w:t>
      </w:r>
      <w:r w:rsidR="00AC1B26" w:rsidRPr="00AC1B26">
        <w:rPr>
          <w:b/>
        </w:rPr>
        <w:t>04.Communications</w:t>
      </w:r>
      <w:r w:rsidR="00AC1B26">
        <w:t xml:space="preserve">, </w:t>
      </w:r>
      <w:r w:rsidR="00AC1B26" w:rsidRPr="00AC1B26">
        <w:rPr>
          <w:b/>
        </w:rPr>
        <w:t>SerialPassthrough</w:t>
      </w:r>
      <w:r w:rsidR="00A7181A">
        <w:t xml:space="preserve"> </w:t>
      </w:r>
    </w:p>
    <w:p w:rsidR="00E95C3F" w:rsidRDefault="00E95C3F" w:rsidP="00E95C3F">
      <w:pPr>
        <w:pStyle w:val="ListParagraph"/>
        <w:ind w:left="893"/>
      </w:pPr>
    </w:p>
    <w:p w:rsidR="004F6AB3" w:rsidRDefault="00AC1B26" w:rsidP="004F6AB3">
      <w:pPr>
        <w:pStyle w:val="ListParagraph"/>
        <w:numPr>
          <w:ilvl w:val="0"/>
          <w:numId w:val="9"/>
        </w:numPr>
      </w:pPr>
      <w:r>
        <w:t xml:space="preserve">Modify Line 28 of this program from </w:t>
      </w:r>
    </w:p>
    <w:p w:rsidR="00AC1B26" w:rsidRPr="00AC1B26" w:rsidRDefault="00AC1B26" w:rsidP="00AC1B26">
      <w:pPr>
        <w:pStyle w:val="ListParagraph"/>
        <w:ind w:left="893"/>
        <w:rPr>
          <w:b/>
        </w:rPr>
      </w:pPr>
      <w:r w:rsidRPr="00AC1B26">
        <w:rPr>
          <w:b/>
        </w:rPr>
        <w:t>Serial1.begin(9600);</w:t>
      </w:r>
    </w:p>
    <w:p w:rsidR="00AC1B26" w:rsidRDefault="00AC1B26" w:rsidP="00AC1B26">
      <w:pPr>
        <w:pStyle w:val="ListParagraph"/>
        <w:ind w:left="893"/>
      </w:pPr>
      <w:r>
        <w:t>To</w:t>
      </w:r>
    </w:p>
    <w:p w:rsidR="00AC1B26" w:rsidRDefault="00AC1B26" w:rsidP="00AC1B26">
      <w:pPr>
        <w:pStyle w:val="ListParagraph"/>
        <w:ind w:left="893"/>
        <w:rPr>
          <w:b/>
        </w:rPr>
      </w:pPr>
      <w:r w:rsidRPr="00AC1B26">
        <w:rPr>
          <w:b/>
        </w:rPr>
        <w:t>Serial1.begin(115200);</w:t>
      </w:r>
    </w:p>
    <w:p w:rsidR="004F6AB3" w:rsidRDefault="004F6AB3" w:rsidP="00AC1B26">
      <w:pPr>
        <w:pStyle w:val="ListParagraph"/>
        <w:ind w:left="893"/>
        <w:rPr>
          <w:b/>
        </w:rPr>
      </w:pPr>
    </w:p>
    <w:p w:rsidR="00AC1B26" w:rsidRDefault="002C790E" w:rsidP="00F9651A">
      <w:pPr>
        <w:pStyle w:val="ListParagraph"/>
        <w:numPr>
          <w:ilvl w:val="0"/>
          <w:numId w:val="9"/>
        </w:numPr>
        <w:ind w:right="2560"/>
      </w:pPr>
      <w:r>
        <w:t xml:space="preserve">Make sure you have the correct </w:t>
      </w:r>
      <w:r w:rsidR="003E5527">
        <w:t xml:space="preserve">Arduino </w:t>
      </w:r>
      <w:r w:rsidR="00E47646">
        <w:t>Board</w:t>
      </w:r>
      <w:r>
        <w:t xml:space="preserve"> </w:t>
      </w:r>
      <w:r w:rsidR="003E5527">
        <w:t xml:space="preserve">and Communications port setup. </w:t>
      </w:r>
    </w:p>
    <w:p w:rsidR="00E95C3F" w:rsidRDefault="00E95C3F" w:rsidP="00E95C3F">
      <w:pPr>
        <w:pStyle w:val="ListParagraph"/>
        <w:ind w:left="893" w:right="2560"/>
      </w:pPr>
    </w:p>
    <w:p w:rsidR="00A0083D" w:rsidRDefault="00BD5371" w:rsidP="00F9651A">
      <w:pPr>
        <w:pStyle w:val="ListParagraph"/>
        <w:numPr>
          <w:ilvl w:val="0"/>
          <w:numId w:val="9"/>
        </w:numPr>
        <w:ind w:right="2560"/>
      </w:pPr>
      <w:r>
        <w:t>Click the upload button</w:t>
      </w:r>
      <w:r w:rsidR="002D31C8">
        <w:t xml:space="preserve"> in the upper left corner</w:t>
      </w:r>
      <w:r>
        <w:t xml:space="preserve"> to compile and upload the code to the Arduino device. </w:t>
      </w:r>
      <w:r w:rsidR="002D31C8">
        <w:t xml:space="preserve">If you see an Orange error in the bottom of your </w:t>
      </w:r>
      <w:r w:rsidR="00957669">
        <w:t>screen,</w:t>
      </w:r>
      <w:r w:rsidR="002D31C8">
        <w:t xml:space="preserve"> then something went wrong.</w:t>
      </w:r>
      <w:r>
        <w:t xml:space="preserve"> </w:t>
      </w:r>
    </w:p>
    <w:p w:rsidR="00E95C3F" w:rsidRDefault="00E95C3F" w:rsidP="00E95C3F">
      <w:pPr>
        <w:pStyle w:val="ListParagraph"/>
        <w:ind w:left="893" w:right="2560"/>
      </w:pPr>
    </w:p>
    <w:p w:rsidR="00957669" w:rsidRDefault="00E95C3F" w:rsidP="00FE605D">
      <w:pPr>
        <w:pStyle w:val="ListParagraph"/>
        <w:numPr>
          <w:ilvl w:val="0"/>
          <w:numId w:val="9"/>
        </w:numPr>
        <w:ind w:right="717"/>
      </w:pPr>
      <w:r>
        <w:rPr>
          <w:noProof/>
          <w:lang w:eastAsia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3339465</wp:posOffset>
            </wp:positionH>
            <wp:positionV relativeFrom="paragraph">
              <wp:posOffset>243840</wp:posOffset>
            </wp:positionV>
            <wp:extent cx="2114550" cy="257284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49"/>
                    <a:stretch/>
                  </pic:blipFill>
                  <pic:spPr bwMode="auto">
                    <a:xfrm>
                      <a:off x="0" y="0"/>
                      <a:ext cx="2148582" cy="26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5527">
        <w:t xml:space="preserve"> </w:t>
      </w:r>
      <w:r>
        <w:t xml:space="preserve">Open the serial Monitor window. </w:t>
      </w:r>
      <w:r w:rsidR="00F169E2">
        <w:t xml:space="preserve"> </w:t>
      </w:r>
      <w:r>
        <w:t xml:space="preserve">(CTRL-SHIFT-M) Make sure your serial port settings are as follows. </w:t>
      </w:r>
    </w:p>
    <w:p w:rsidR="004F6AB3" w:rsidRDefault="004F6AB3" w:rsidP="004F6AB3">
      <w:pPr>
        <w:pStyle w:val="ListParagraph"/>
      </w:pPr>
    </w:p>
    <w:p w:rsidR="004F6AB3" w:rsidRDefault="004F6AB3" w:rsidP="00FE605D">
      <w:pPr>
        <w:pStyle w:val="ListParagraph"/>
        <w:numPr>
          <w:ilvl w:val="0"/>
          <w:numId w:val="9"/>
        </w:numPr>
        <w:ind w:right="717"/>
      </w:pPr>
      <w:r>
        <w:t xml:space="preserve">Connect the ESP8266 to the 321Maker board. In the upper right hand corner. Make the following connections. </w:t>
      </w:r>
    </w:p>
    <w:p w:rsidR="004F6AB3" w:rsidRPr="004F6AB3" w:rsidRDefault="004F6AB3" w:rsidP="004F6AB3">
      <w:pPr>
        <w:ind w:left="2333" w:firstLine="547"/>
        <w:rPr>
          <w:b/>
        </w:rPr>
      </w:pPr>
      <w:r w:rsidRPr="004F6AB3">
        <w:rPr>
          <w:b/>
        </w:rPr>
        <w:t>321Maker Board</w:t>
      </w:r>
      <w:r w:rsidRPr="004F6AB3">
        <w:rPr>
          <w:b/>
        </w:rPr>
        <w:tab/>
        <w:t>ESP8266</w:t>
      </w:r>
    </w:p>
    <w:p w:rsidR="004F6AB3" w:rsidRDefault="004F6AB3" w:rsidP="004F6AB3">
      <w:pPr>
        <w:ind w:left="3053" w:right="717" w:firstLine="547"/>
      </w:pPr>
      <w:r>
        <w:t xml:space="preserve">GND </w:t>
      </w:r>
      <w:r>
        <w:tab/>
        <w:t xml:space="preserve">------ </w:t>
      </w:r>
      <w:r>
        <w:tab/>
        <w:t>GND</w:t>
      </w:r>
    </w:p>
    <w:p w:rsidR="004F6AB3" w:rsidRDefault="004F6AB3" w:rsidP="004F6AB3">
      <w:pPr>
        <w:ind w:left="3053" w:right="717" w:firstLine="547"/>
      </w:pPr>
      <w:r>
        <w:t xml:space="preserve">VCC </w:t>
      </w:r>
      <w:r>
        <w:tab/>
        <w:t xml:space="preserve">------ </w:t>
      </w:r>
      <w:r>
        <w:tab/>
        <w:t>VCC</w:t>
      </w:r>
    </w:p>
    <w:p w:rsidR="004F6AB3" w:rsidRDefault="004F6AB3" w:rsidP="004F6AB3">
      <w:pPr>
        <w:ind w:left="3053" w:right="717" w:firstLine="547"/>
      </w:pPr>
      <w:r>
        <w:t xml:space="preserve">RXD </w:t>
      </w:r>
      <w:r>
        <w:tab/>
        <w:t xml:space="preserve">------ </w:t>
      </w:r>
      <w:r>
        <w:tab/>
        <w:t>TX</w:t>
      </w:r>
    </w:p>
    <w:p w:rsidR="004F6AB3" w:rsidRDefault="004F6AB3" w:rsidP="004F6AB3">
      <w:pPr>
        <w:ind w:left="3053" w:right="717" w:firstLine="547"/>
      </w:pPr>
      <w:r>
        <w:t xml:space="preserve">TXD  </w:t>
      </w:r>
      <w:r>
        <w:tab/>
        <w:t xml:space="preserve">------ </w:t>
      </w:r>
      <w:r>
        <w:tab/>
        <w:t>RX</w:t>
      </w:r>
    </w:p>
    <w:p w:rsidR="00E95C3F" w:rsidRDefault="00E95C3F" w:rsidP="00E95C3F">
      <w:pPr>
        <w:ind w:right="717"/>
      </w:pPr>
    </w:p>
    <w:p w:rsidR="00E95C3F" w:rsidRDefault="00E95C3F" w:rsidP="00FE605D">
      <w:pPr>
        <w:pStyle w:val="ListParagraph"/>
        <w:numPr>
          <w:ilvl w:val="0"/>
          <w:numId w:val="9"/>
        </w:numPr>
        <w:ind w:right="717"/>
      </w:pPr>
      <w:r>
        <w:t xml:space="preserve">Enter the command </w:t>
      </w:r>
      <w:r w:rsidRPr="00E95C3F">
        <w:rPr>
          <w:b/>
        </w:rPr>
        <w:t>AT+RST</w:t>
      </w:r>
      <w:r>
        <w:t xml:space="preserve"> into the serial monitor textbox and press enter. </w:t>
      </w:r>
    </w:p>
    <w:p w:rsidR="00E95C3F" w:rsidRDefault="00E95C3F" w:rsidP="00E95C3F">
      <w:pPr>
        <w:ind w:left="0" w:right="717"/>
      </w:pPr>
    </w:p>
    <w:p w:rsidR="00671180" w:rsidRDefault="00E95C3F" w:rsidP="00FE605D">
      <w:pPr>
        <w:pStyle w:val="ListParagraph"/>
        <w:numPr>
          <w:ilvl w:val="0"/>
          <w:numId w:val="9"/>
        </w:numPr>
        <w:ind w:right="717"/>
      </w:pPr>
      <w:r>
        <w:t xml:space="preserve">This command should reset the ESP8266. You should see the ESP8266 </w:t>
      </w:r>
      <w:r w:rsidR="00671180">
        <w:t>output the reboot.</w:t>
      </w:r>
    </w:p>
    <w:p w:rsidR="00671180" w:rsidRDefault="00671180" w:rsidP="00671180">
      <w:pPr>
        <w:pStyle w:val="ListParagraph"/>
      </w:pPr>
    </w:p>
    <w:p w:rsidR="00E95C3F" w:rsidRDefault="00671180" w:rsidP="00671180">
      <w:pPr>
        <w:pStyle w:val="ListParagraph"/>
        <w:numPr>
          <w:ilvl w:val="0"/>
          <w:numId w:val="9"/>
        </w:numPr>
        <w:ind w:right="717"/>
      </w:pPr>
      <w:r>
        <w:t xml:space="preserve">Enter the following command </w:t>
      </w:r>
      <w:r w:rsidRPr="00671180">
        <w:rPr>
          <w:b/>
        </w:rPr>
        <w:t>AT+CWMODE=1</w:t>
      </w:r>
      <w:r>
        <w:t xml:space="preserve"> the ESP8266 chip should say ok. This makes sure the ESP8266 is in client mode.</w:t>
      </w:r>
    </w:p>
    <w:p w:rsidR="00671180" w:rsidRDefault="00671180" w:rsidP="00671180">
      <w:pPr>
        <w:pStyle w:val="ListParagraph"/>
      </w:pPr>
    </w:p>
    <w:p w:rsidR="00671180" w:rsidRDefault="00671180" w:rsidP="00671180">
      <w:pPr>
        <w:pStyle w:val="ListParagraph"/>
        <w:numPr>
          <w:ilvl w:val="0"/>
          <w:numId w:val="9"/>
        </w:numPr>
        <w:ind w:right="717"/>
      </w:pPr>
      <w:r>
        <w:t xml:space="preserve">To connect the ESP8266 to a </w:t>
      </w:r>
      <w:r w:rsidR="0053451E">
        <w:t>wireless</w:t>
      </w:r>
      <w:r>
        <w:t xml:space="preserve"> network use the following command. </w:t>
      </w:r>
    </w:p>
    <w:p w:rsidR="00671180" w:rsidRDefault="00671180" w:rsidP="00671180">
      <w:pPr>
        <w:pStyle w:val="ListParagraph"/>
      </w:pPr>
    </w:p>
    <w:p w:rsidR="00671180" w:rsidRPr="00671180" w:rsidRDefault="00671180" w:rsidP="0053451E">
      <w:pPr>
        <w:pStyle w:val="ListParagraph"/>
        <w:numPr>
          <w:ilvl w:val="0"/>
          <w:numId w:val="9"/>
        </w:numPr>
        <w:ind w:right="717"/>
      </w:pPr>
      <w:r w:rsidRPr="0053451E">
        <w:rPr>
          <w:b/>
        </w:rPr>
        <w:t>AT+CWJAP="SSID","PASSWORD"</w:t>
      </w:r>
      <w:r>
        <w:t xml:space="preserve">   if your access point has no pass you command will look like this. </w:t>
      </w:r>
      <w:r w:rsidRPr="0053451E">
        <w:rPr>
          <w:b/>
        </w:rPr>
        <w:t xml:space="preserve">AT+CWJAP="SSID",”"   </w:t>
      </w:r>
      <w:r w:rsidRPr="00671180">
        <w:t xml:space="preserve">The SSID is the name of the wireless network. </w:t>
      </w:r>
    </w:p>
    <w:p w:rsidR="00671180" w:rsidRDefault="00671180" w:rsidP="00671180">
      <w:pPr>
        <w:ind w:left="720" w:right="717" w:firstLine="173"/>
        <w:rPr>
          <w:b/>
        </w:rPr>
      </w:pPr>
      <w:r>
        <w:rPr>
          <w:b/>
        </w:rPr>
        <w:t xml:space="preserve">NOTE: The SSID is case sensitive. </w:t>
      </w:r>
    </w:p>
    <w:p w:rsidR="0053451E" w:rsidRDefault="0053451E" w:rsidP="0053451E">
      <w:pPr>
        <w:pStyle w:val="ListParagraph"/>
      </w:pPr>
    </w:p>
    <w:p w:rsidR="0053451E" w:rsidRDefault="0053451E" w:rsidP="0053451E">
      <w:pPr>
        <w:pStyle w:val="ListParagraph"/>
        <w:numPr>
          <w:ilvl w:val="0"/>
          <w:numId w:val="9"/>
        </w:numPr>
        <w:ind w:right="717"/>
      </w:pPr>
      <w:r>
        <w:t xml:space="preserve">Unplug and plug in the ESP8266 GND wire to reboot the ESP8266. It should remember the network name and password. </w:t>
      </w:r>
    </w:p>
    <w:p w:rsidR="0053451E" w:rsidRDefault="0053451E" w:rsidP="00671180">
      <w:pPr>
        <w:ind w:left="720" w:right="717" w:firstLine="173"/>
      </w:pPr>
    </w:p>
    <w:p w:rsidR="002A7981" w:rsidRPr="003E5527" w:rsidRDefault="000C2552" w:rsidP="000C2552">
      <w:pPr>
        <w:pStyle w:val="Title"/>
        <w:ind w:firstLine="360"/>
        <w:rPr>
          <w:sz w:val="36"/>
        </w:rPr>
      </w:pPr>
      <w:r>
        <w:rPr>
          <w:sz w:val="36"/>
        </w:rPr>
        <w:t>Experiment 020</w:t>
      </w:r>
      <w:r w:rsidR="002A7981" w:rsidRPr="003E5527">
        <w:rPr>
          <w:sz w:val="36"/>
        </w:rPr>
        <w:t xml:space="preserve"> </w:t>
      </w:r>
      <w:r>
        <w:rPr>
          <w:sz w:val="36"/>
        </w:rPr>
        <w:t>Think Speak</w:t>
      </w:r>
    </w:p>
    <w:p w:rsidR="004E4E8C" w:rsidRDefault="00685665" w:rsidP="00685665">
      <w:pPr>
        <w:pStyle w:val="LessonHead"/>
      </w:pPr>
      <w:r>
        <w:t xml:space="preserve">Level 2 </w:t>
      </w:r>
      <w:r w:rsidR="001D7C47">
        <w:t xml:space="preserve">Program </w:t>
      </w:r>
      <w:r w:rsidR="00A750B2">
        <w:t>Modification</w:t>
      </w:r>
      <w:r w:rsidR="00DE4C96">
        <w:softHyphen/>
      </w:r>
      <w:r w:rsidR="00DE4C96">
        <w:softHyphen/>
      </w:r>
    </w:p>
    <w:p w:rsidR="002A7981" w:rsidRPr="0053451E" w:rsidRDefault="0053451E" w:rsidP="002A7981">
      <w:pPr>
        <w:pStyle w:val="ListParagraph"/>
        <w:numPr>
          <w:ilvl w:val="0"/>
          <w:numId w:val="11"/>
        </w:numPr>
        <w:rPr>
          <w:rFonts w:ascii="Courier New" w:hAnsi="Courier New" w:cs="Courier New"/>
          <w:b/>
          <w:i/>
        </w:rPr>
      </w:pPr>
      <w:r>
        <w:t xml:space="preserve">Download the Thing Speak code as directed by your instructor. </w:t>
      </w:r>
    </w:p>
    <w:p w:rsidR="0053451E" w:rsidRPr="0053451E" w:rsidRDefault="0053451E" w:rsidP="002A7981">
      <w:pPr>
        <w:pStyle w:val="ListParagraph"/>
        <w:numPr>
          <w:ilvl w:val="0"/>
          <w:numId w:val="11"/>
        </w:numPr>
        <w:rPr>
          <w:rFonts w:ascii="Courier New" w:hAnsi="Courier New" w:cs="Courier New"/>
          <w:b/>
          <w:i/>
        </w:rPr>
      </w:pPr>
      <w:r>
        <w:t xml:space="preserve">Setup you Thing Speak Account as shown in class. </w:t>
      </w:r>
    </w:p>
    <w:p w:rsidR="0053451E" w:rsidRPr="00F169E2" w:rsidRDefault="0053451E" w:rsidP="0053451E">
      <w:pPr>
        <w:pStyle w:val="ListParagraph"/>
        <w:ind w:left="1080"/>
        <w:rPr>
          <w:rFonts w:ascii="Courier New" w:hAnsi="Courier New" w:cs="Courier New"/>
          <w:b/>
          <w:i/>
        </w:rPr>
      </w:pPr>
    </w:p>
    <w:p w:rsidR="00A7181A" w:rsidRDefault="00A750B2" w:rsidP="00A750B2">
      <w:pPr>
        <w:pStyle w:val="LessonHead"/>
      </w:pPr>
      <w:r>
        <w:t xml:space="preserve">LEVEL 3 </w:t>
      </w:r>
      <w:r w:rsidR="001D7C47">
        <w:t xml:space="preserve">Advanced </w:t>
      </w:r>
      <w:r>
        <w:t xml:space="preserve">Application </w:t>
      </w:r>
    </w:p>
    <w:p w:rsidR="000D0910" w:rsidRPr="002A7981" w:rsidRDefault="0053451E" w:rsidP="000D0910">
      <w:pPr>
        <w:pStyle w:val="ListParagraph"/>
        <w:numPr>
          <w:ilvl w:val="0"/>
          <w:numId w:val="11"/>
        </w:numPr>
        <w:rPr>
          <w:rFonts w:ascii="Courier New" w:hAnsi="Courier New" w:cs="Courier New"/>
          <w:b/>
          <w:i/>
        </w:rPr>
      </w:pPr>
      <w:r>
        <w:t xml:space="preserve"> Modify the Thing Speak program to upload the value from another sensor value on the board. IE) Humidity, Rotation, light or push button.</w:t>
      </w:r>
    </w:p>
    <w:p w:rsidR="00A750B2" w:rsidRDefault="00A750B2" w:rsidP="00A750B2">
      <w:pPr>
        <w:pStyle w:val="LessonHead"/>
      </w:pPr>
      <w:r>
        <w:t xml:space="preserve">Level 4 Project </w:t>
      </w:r>
      <w:r w:rsidR="001D7C47">
        <w:t>Challenege</w:t>
      </w:r>
    </w:p>
    <w:p w:rsidR="00CA507C" w:rsidRDefault="0053451E" w:rsidP="00886407">
      <w:pPr>
        <w:pStyle w:val="ListParagraph"/>
        <w:numPr>
          <w:ilvl w:val="0"/>
          <w:numId w:val="12"/>
        </w:numPr>
      </w:pPr>
      <w:r>
        <w:rPr>
          <w:b/>
        </w:rPr>
        <w:t>TBD</w:t>
      </w:r>
    </w:p>
    <w:p w:rsidR="00F83C15" w:rsidRPr="00A750B2" w:rsidRDefault="00F83C15" w:rsidP="00F83C15">
      <w:pPr>
        <w:pStyle w:val="ListParagraph"/>
        <w:ind w:left="1080"/>
      </w:pPr>
    </w:p>
    <w:sectPr w:rsidR="00F83C15" w:rsidRPr="00A750B2" w:rsidSect="004E4E8C">
      <w:headerReference w:type="default" r:id="rId14"/>
      <w:footerReference w:type="default" r:id="rId15"/>
      <w:headerReference w:type="first" r:id="rId16"/>
      <w:pgSz w:w="12240" w:h="15840"/>
      <w:pgMar w:top="1008" w:right="1296" w:bottom="432" w:left="129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0CB8" w:rsidRDefault="00DE0CB8">
      <w:pPr>
        <w:spacing w:before="0" w:after="0" w:line="240" w:lineRule="auto"/>
      </w:pPr>
      <w:r>
        <w:separator/>
      </w:r>
    </w:p>
  </w:endnote>
  <w:endnote w:type="continuationSeparator" w:id="0">
    <w:p w:rsidR="00DE0CB8" w:rsidRDefault="00DE0CB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854" w:rsidRDefault="00B0672A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050716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0CB8" w:rsidRDefault="00DE0CB8">
      <w:pPr>
        <w:spacing w:before="0" w:after="0" w:line="240" w:lineRule="auto"/>
      </w:pPr>
      <w:r>
        <w:separator/>
      </w:r>
    </w:p>
  </w:footnote>
  <w:footnote w:type="continuationSeparator" w:id="0">
    <w:p w:rsidR="00DE0CB8" w:rsidRDefault="00DE0CB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4E8C" w:rsidRDefault="008833F3">
    <w:pPr>
      <w:pStyle w:val="Header"/>
    </w:pPr>
    <w:r>
      <w:rPr>
        <w:noProof/>
        <w:lang w:eastAsia="en-US"/>
      </w:rPr>
      <w:drawing>
        <wp:anchor distT="0" distB="0" distL="114300" distR="114300" simplePos="0" relativeHeight="251664384" behindDoc="1" locked="0" layoutInCell="1" allowOverlap="1" wp14:anchorId="360926E0" wp14:editId="182535B2">
          <wp:simplePos x="0" y="0"/>
          <wp:positionH relativeFrom="column">
            <wp:posOffset>4281805</wp:posOffset>
          </wp:positionH>
          <wp:positionV relativeFrom="paragraph">
            <wp:posOffset>-209550</wp:posOffset>
          </wp:positionV>
          <wp:extent cx="2341245" cy="584200"/>
          <wp:effectExtent l="0" t="0" r="1905" b="6350"/>
          <wp:wrapNone/>
          <wp:docPr id="10" name="Picture 10" descr="C:\Users\Ross\AppData\Local\Microsoft\Windows\INetCacheContent.Word\321Maker-fin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Ross\AppData\Local\Microsoft\Windows\INetCacheContent.Word\321Maker-fin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41245" cy="584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E4E8C" w:rsidRPr="004E4E8C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689AABB" wp14:editId="4A67A332">
              <wp:simplePos x="0" y="0"/>
              <wp:positionH relativeFrom="column">
                <wp:posOffset>-20320</wp:posOffset>
              </wp:positionH>
              <wp:positionV relativeFrom="paragraph">
                <wp:posOffset>171450</wp:posOffset>
              </wp:positionV>
              <wp:extent cx="6705600" cy="9088755"/>
              <wp:effectExtent l="0" t="0" r="19050" b="17145"/>
              <wp:wrapNone/>
              <wp:docPr id="18" name="Rounded 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05600" cy="9088755"/>
                      </a:xfrm>
                      <a:custGeom>
                        <a:avLst/>
                        <a:gdLst>
                          <a:gd name="connsiteX0" fmla="*/ 0 w 6705600"/>
                          <a:gd name="connsiteY0" fmla="*/ 1117622 h 8699500"/>
                          <a:gd name="connsiteX1" fmla="*/ 1117622 w 6705600"/>
                          <a:gd name="connsiteY1" fmla="*/ 0 h 8699500"/>
                          <a:gd name="connsiteX2" fmla="*/ 5587978 w 6705600"/>
                          <a:gd name="connsiteY2" fmla="*/ 0 h 8699500"/>
                          <a:gd name="connsiteX3" fmla="*/ 6705600 w 6705600"/>
                          <a:gd name="connsiteY3" fmla="*/ 1117622 h 8699500"/>
                          <a:gd name="connsiteX4" fmla="*/ 6705600 w 6705600"/>
                          <a:gd name="connsiteY4" fmla="*/ 7581878 h 8699500"/>
                          <a:gd name="connsiteX5" fmla="*/ 5587978 w 6705600"/>
                          <a:gd name="connsiteY5" fmla="*/ 8699500 h 8699500"/>
                          <a:gd name="connsiteX6" fmla="*/ 1117622 w 6705600"/>
                          <a:gd name="connsiteY6" fmla="*/ 8699500 h 8699500"/>
                          <a:gd name="connsiteX7" fmla="*/ 0 w 6705600"/>
                          <a:gd name="connsiteY7" fmla="*/ 7581878 h 8699500"/>
                          <a:gd name="connsiteX8" fmla="*/ 0 w 6705600"/>
                          <a:gd name="connsiteY8" fmla="*/ 1117622 h 8699500"/>
                          <a:gd name="connsiteX0" fmla="*/ 0 w 6705600"/>
                          <a:gd name="connsiteY0" fmla="*/ 548616 h 8701994"/>
                          <a:gd name="connsiteX1" fmla="*/ 1117622 w 6705600"/>
                          <a:gd name="connsiteY1" fmla="*/ 2494 h 8701994"/>
                          <a:gd name="connsiteX2" fmla="*/ 5587978 w 6705600"/>
                          <a:gd name="connsiteY2" fmla="*/ 2494 h 8701994"/>
                          <a:gd name="connsiteX3" fmla="*/ 6705600 w 6705600"/>
                          <a:gd name="connsiteY3" fmla="*/ 1120116 h 8701994"/>
                          <a:gd name="connsiteX4" fmla="*/ 6705600 w 6705600"/>
                          <a:gd name="connsiteY4" fmla="*/ 7584372 h 8701994"/>
                          <a:gd name="connsiteX5" fmla="*/ 5587978 w 6705600"/>
                          <a:gd name="connsiteY5" fmla="*/ 8701994 h 8701994"/>
                          <a:gd name="connsiteX6" fmla="*/ 1117622 w 6705600"/>
                          <a:gd name="connsiteY6" fmla="*/ 8701994 h 8701994"/>
                          <a:gd name="connsiteX7" fmla="*/ 0 w 6705600"/>
                          <a:gd name="connsiteY7" fmla="*/ 7584372 h 8701994"/>
                          <a:gd name="connsiteX8" fmla="*/ 0 w 6705600"/>
                          <a:gd name="connsiteY8" fmla="*/ 548616 h 8701994"/>
                          <a:gd name="connsiteX0" fmla="*/ 0 w 6705600"/>
                          <a:gd name="connsiteY0" fmla="*/ 548616 h 8701994"/>
                          <a:gd name="connsiteX1" fmla="*/ 1117622 w 6705600"/>
                          <a:gd name="connsiteY1" fmla="*/ 2494 h 8701994"/>
                          <a:gd name="connsiteX2" fmla="*/ 5587978 w 6705600"/>
                          <a:gd name="connsiteY2" fmla="*/ 2494 h 8701994"/>
                          <a:gd name="connsiteX3" fmla="*/ 6705600 w 6705600"/>
                          <a:gd name="connsiteY3" fmla="*/ 1120116 h 8701994"/>
                          <a:gd name="connsiteX4" fmla="*/ 6705600 w 6705600"/>
                          <a:gd name="connsiteY4" fmla="*/ 7584372 h 8701994"/>
                          <a:gd name="connsiteX5" fmla="*/ 5587978 w 6705600"/>
                          <a:gd name="connsiteY5" fmla="*/ 8701994 h 8701994"/>
                          <a:gd name="connsiteX6" fmla="*/ 1117622 w 6705600"/>
                          <a:gd name="connsiteY6" fmla="*/ 8701994 h 8701994"/>
                          <a:gd name="connsiteX7" fmla="*/ 0 w 6705600"/>
                          <a:gd name="connsiteY7" fmla="*/ 8028902 h 8701994"/>
                          <a:gd name="connsiteX8" fmla="*/ 0 w 6705600"/>
                          <a:gd name="connsiteY8" fmla="*/ 548616 h 8701994"/>
                          <a:gd name="connsiteX0" fmla="*/ 0 w 6705600"/>
                          <a:gd name="connsiteY0" fmla="*/ 548616 h 8701994"/>
                          <a:gd name="connsiteX1" fmla="*/ 1117622 w 6705600"/>
                          <a:gd name="connsiteY1" fmla="*/ 2494 h 8701994"/>
                          <a:gd name="connsiteX2" fmla="*/ 5587978 w 6705600"/>
                          <a:gd name="connsiteY2" fmla="*/ 2494 h 8701994"/>
                          <a:gd name="connsiteX3" fmla="*/ 6705600 w 6705600"/>
                          <a:gd name="connsiteY3" fmla="*/ 700987 h 8701994"/>
                          <a:gd name="connsiteX4" fmla="*/ 6705600 w 6705600"/>
                          <a:gd name="connsiteY4" fmla="*/ 7584372 h 8701994"/>
                          <a:gd name="connsiteX5" fmla="*/ 5587978 w 6705600"/>
                          <a:gd name="connsiteY5" fmla="*/ 8701994 h 8701994"/>
                          <a:gd name="connsiteX6" fmla="*/ 1117622 w 6705600"/>
                          <a:gd name="connsiteY6" fmla="*/ 8701994 h 8701994"/>
                          <a:gd name="connsiteX7" fmla="*/ 0 w 6705600"/>
                          <a:gd name="connsiteY7" fmla="*/ 8028902 h 8701994"/>
                          <a:gd name="connsiteX8" fmla="*/ 0 w 6705600"/>
                          <a:gd name="connsiteY8" fmla="*/ 548616 h 8701994"/>
                          <a:gd name="connsiteX0" fmla="*/ 0 w 6705600"/>
                          <a:gd name="connsiteY0" fmla="*/ 548616 h 8701994"/>
                          <a:gd name="connsiteX1" fmla="*/ 1117622 w 6705600"/>
                          <a:gd name="connsiteY1" fmla="*/ 2494 h 8701994"/>
                          <a:gd name="connsiteX2" fmla="*/ 5587978 w 6705600"/>
                          <a:gd name="connsiteY2" fmla="*/ 2494 h 8701994"/>
                          <a:gd name="connsiteX3" fmla="*/ 6705600 w 6705600"/>
                          <a:gd name="connsiteY3" fmla="*/ 700987 h 8701994"/>
                          <a:gd name="connsiteX4" fmla="*/ 6705600 w 6705600"/>
                          <a:gd name="connsiteY4" fmla="*/ 8016202 h 8701994"/>
                          <a:gd name="connsiteX5" fmla="*/ 5587978 w 6705600"/>
                          <a:gd name="connsiteY5" fmla="*/ 8701994 h 8701994"/>
                          <a:gd name="connsiteX6" fmla="*/ 1117622 w 6705600"/>
                          <a:gd name="connsiteY6" fmla="*/ 8701994 h 8701994"/>
                          <a:gd name="connsiteX7" fmla="*/ 0 w 6705600"/>
                          <a:gd name="connsiteY7" fmla="*/ 8028902 h 8701994"/>
                          <a:gd name="connsiteX8" fmla="*/ 0 w 6705600"/>
                          <a:gd name="connsiteY8" fmla="*/ 548616 h 8701994"/>
                          <a:gd name="connsiteX0" fmla="*/ 0 w 6705600"/>
                          <a:gd name="connsiteY0" fmla="*/ 548616 h 8701994"/>
                          <a:gd name="connsiteX1" fmla="*/ 1117622 w 6705600"/>
                          <a:gd name="connsiteY1" fmla="*/ 2494 h 8701994"/>
                          <a:gd name="connsiteX2" fmla="*/ 5587978 w 6705600"/>
                          <a:gd name="connsiteY2" fmla="*/ 2494 h 8701994"/>
                          <a:gd name="connsiteX3" fmla="*/ 6705600 w 6705600"/>
                          <a:gd name="connsiteY3" fmla="*/ 700987 h 8701994"/>
                          <a:gd name="connsiteX4" fmla="*/ 6705600 w 6705600"/>
                          <a:gd name="connsiteY4" fmla="*/ 8016202 h 8701994"/>
                          <a:gd name="connsiteX5" fmla="*/ 6019778 w 6705600"/>
                          <a:gd name="connsiteY5" fmla="*/ 8701994 h 8701994"/>
                          <a:gd name="connsiteX6" fmla="*/ 1117622 w 6705600"/>
                          <a:gd name="connsiteY6" fmla="*/ 8701994 h 8701994"/>
                          <a:gd name="connsiteX7" fmla="*/ 0 w 6705600"/>
                          <a:gd name="connsiteY7" fmla="*/ 8028902 h 8701994"/>
                          <a:gd name="connsiteX8" fmla="*/ 0 w 6705600"/>
                          <a:gd name="connsiteY8" fmla="*/ 548616 h 8701994"/>
                          <a:gd name="connsiteX0" fmla="*/ 0 w 6705600"/>
                          <a:gd name="connsiteY0" fmla="*/ 548616 h 8701994"/>
                          <a:gd name="connsiteX1" fmla="*/ 1117622 w 6705600"/>
                          <a:gd name="connsiteY1" fmla="*/ 2494 h 8701994"/>
                          <a:gd name="connsiteX2" fmla="*/ 5587978 w 6705600"/>
                          <a:gd name="connsiteY2" fmla="*/ 2494 h 8701994"/>
                          <a:gd name="connsiteX3" fmla="*/ 6705600 w 6705600"/>
                          <a:gd name="connsiteY3" fmla="*/ 700987 h 8701994"/>
                          <a:gd name="connsiteX4" fmla="*/ 6705600 w 6705600"/>
                          <a:gd name="connsiteY4" fmla="*/ 8016202 h 8701994"/>
                          <a:gd name="connsiteX5" fmla="*/ 6019778 w 6705600"/>
                          <a:gd name="connsiteY5" fmla="*/ 8701994 h 8701994"/>
                          <a:gd name="connsiteX6" fmla="*/ 723922 w 6705600"/>
                          <a:gd name="connsiteY6" fmla="*/ 8701994 h 8701994"/>
                          <a:gd name="connsiteX7" fmla="*/ 0 w 6705600"/>
                          <a:gd name="connsiteY7" fmla="*/ 8028902 h 8701994"/>
                          <a:gd name="connsiteX8" fmla="*/ 0 w 6705600"/>
                          <a:gd name="connsiteY8" fmla="*/ 548616 h 8701994"/>
                          <a:gd name="connsiteX0" fmla="*/ 4 w 6705604"/>
                          <a:gd name="connsiteY0" fmla="*/ 548616 h 8701994"/>
                          <a:gd name="connsiteX1" fmla="*/ 1117626 w 6705604"/>
                          <a:gd name="connsiteY1" fmla="*/ 2494 h 8701994"/>
                          <a:gd name="connsiteX2" fmla="*/ 5587982 w 6705604"/>
                          <a:gd name="connsiteY2" fmla="*/ 2494 h 8701994"/>
                          <a:gd name="connsiteX3" fmla="*/ 6705604 w 6705604"/>
                          <a:gd name="connsiteY3" fmla="*/ 700987 h 8701994"/>
                          <a:gd name="connsiteX4" fmla="*/ 6705604 w 6705604"/>
                          <a:gd name="connsiteY4" fmla="*/ 8016202 h 8701994"/>
                          <a:gd name="connsiteX5" fmla="*/ 6019782 w 6705604"/>
                          <a:gd name="connsiteY5" fmla="*/ 8701994 h 8701994"/>
                          <a:gd name="connsiteX6" fmla="*/ 609626 w 6705604"/>
                          <a:gd name="connsiteY6" fmla="*/ 8701994 h 8701994"/>
                          <a:gd name="connsiteX7" fmla="*/ 4 w 6705604"/>
                          <a:gd name="connsiteY7" fmla="*/ 8028902 h 8701994"/>
                          <a:gd name="connsiteX8" fmla="*/ 4 w 6705604"/>
                          <a:gd name="connsiteY8" fmla="*/ 548616 h 8701994"/>
                          <a:gd name="connsiteX0" fmla="*/ 4 w 6705604"/>
                          <a:gd name="connsiteY0" fmla="*/ 625214 h 8778592"/>
                          <a:gd name="connsiteX1" fmla="*/ 1117626 w 6705604"/>
                          <a:gd name="connsiteY1" fmla="*/ 79092 h 8778592"/>
                          <a:gd name="connsiteX2" fmla="*/ 5587982 w 6705604"/>
                          <a:gd name="connsiteY2" fmla="*/ 79092 h 8778592"/>
                          <a:gd name="connsiteX3" fmla="*/ 6629404 w 6705604"/>
                          <a:gd name="connsiteY3" fmla="*/ 383859 h 8778592"/>
                          <a:gd name="connsiteX4" fmla="*/ 6705604 w 6705604"/>
                          <a:gd name="connsiteY4" fmla="*/ 8092800 h 8778592"/>
                          <a:gd name="connsiteX5" fmla="*/ 6019782 w 6705604"/>
                          <a:gd name="connsiteY5" fmla="*/ 8778592 h 8778592"/>
                          <a:gd name="connsiteX6" fmla="*/ 609626 w 6705604"/>
                          <a:gd name="connsiteY6" fmla="*/ 8778592 h 8778592"/>
                          <a:gd name="connsiteX7" fmla="*/ 4 w 6705604"/>
                          <a:gd name="connsiteY7" fmla="*/ 8105500 h 8778592"/>
                          <a:gd name="connsiteX8" fmla="*/ 4 w 6705604"/>
                          <a:gd name="connsiteY8" fmla="*/ 625214 h 8778592"/>
                          <a:gd name="connsiteX0" fmla="*/ 4 w 6705604"/>
                          <a:gd name="connsiteY0" fmla="*/ 548617 h 8701995"/>
                          <a:gd name="connsiteX1" fmla="*/ 1117626 w 6705604"/>
                          <a:gd name="connsiteY1" fmla="*/ 2495 h 8701995"/>
                          <a:gd name="connsiteX2" fmla="*/ 5587982 w 6705604"/>
                          <a:gd name="connsiteY2" fmla="*/ 2495 h 8701995"/>
                          <a:gd name="connsiteX3" fmla="*/ 6705604 w 6705604"/>
                          <a:gd name="connsiteY3" fmla="*/ 815283 h 8701995"/>
                          <a:gd name="connsiteX4" fmla="*/ 6705604 w 6705604"/>
                          <a:gd name="connsiteY4" fmla="*/ 8016203 h 8701995"/>
                          <a:gd name="connsiteX5" fmla="*/ 6019782 w 6705604"/>
                          <a:gd name="connsiteY5" fmla="*/ 8701995 h 8701995"/>
                          <a:gd name="connsiteX6" fmla="*/ 609626 w 6705604"/>
                          <a:gd name="connsiteY6" fmla="*/ 8701995 h 8701995"/>
                          <a:gd name="connsiteX7" fmla="*/ 4 w 6705604"/>
                          <a:gd name="connsiteY7" fmla="*/ 8028903 h 8701995"/>
                          <a:gd name="connsiteX8" fmla="*/ 4 w 6705604"/>
                          <a:gd name="connsiteY8" fmla="*/ 548617 h 8701995"/>
                          <a:gd name="connsiteX0" fmla="*/ 4 w 6705604"/>
                          <a:gd name="connsiteY0" fmla="*/ 548617 h 8701995"/>
                          <a:gd name="connsiteX1" fmla="*/ 1117626 w 6705604"/>
                          <a:gd name="connsiteY1" fmla="*/ 2495 h 8701995"/>
                          <a:gd name="connsiteX2" fmla="*/ 5587982 w 6705604"/>
                          <a:gd name="connsiteY2" fmla="*/ 2495 h 8701995"/>
                          <a:gd name="connsiteX3" fmla="*/ 6705604 w 6705604"/>
                          <a:gd name="connsiteY3" fmla="*/ 599369 h 8701995"/>
                          <a:gd name="connsiteX4" fmla="*/ 6705604 w 6705604"/>
                          <a:gd name="connsiteY4" fmla="*/ 8016203 h 8701995"/>
                          <a:gd name="connsiteX5" fmla="*/ 6019782 w 6705604"/>
                          <a:gd name="connsiteY5" fmla="*/ 8701995 h 8701995"/>
                          <a:gd name="connsiteX6" fmla="*/ 609626 w 6705604"/>
                          <a:gd name="connsiteY6" fmla="*/ 8701995 h 8701995"/>
                          <a:gd name="connsiteX7" fmla="*/ 4 w 6705604"/>
                          <a:gd name="connsiteY7" fmla="*/ 8028903 h 8701995"/>
                          <a:gd name="connsiteX8" fmla="*/ 4 w 6705604"/>
                          <a:gd name="connsiteY8" fmla="*/ 548617 h 870199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</a:cxnLst>
                        <a:rect l="l" t="t" r="r" b="b"/>
                        <a:pathLst>
                          <a:path w="6705604" h="8701995">
                            <a:moveTo>
                              <a:pt x="4" y="548617"/>
                            </a:moveTo>
                            <a:cubicBezTo>
                              <a:pt x="4" y="-68629"/>
                              <a:pt x="500380" y="2495"/>
                              <a:pt x="1117626" y="2495"/>
                            </a:cubicBezTo>
                            <a:lnTo>
                              <a:pt x="5587982" y="2495"/>
                            </a:lnTo>
                            <a:cubicBezTo>
                              <a:pt x="6205228" y="2495"/>
                              <a:pt x="6705604" y="-17877"/>
                              <a:pt x="6705604" y="599369"/>
                            </a:cubicBezTo>
                            <a:lnTo>
                              <a:pt x="6705604" y="8016203"/>
                            </a:lnTo>
                            <a:cubicBezTo>
                              <a:pt x="6705604" y="8633449"/>
                              <a:pt x="6637028" y="8701995"/>
                              <a:pt x="6019782" y="8701995"/>
                            </a:cubicBezTo>
                            <a:lnTo>
                              <a:pt x="609626" y="8701995"/>
                            </a:lnTo>
                            <a:cubicBezTo>
                              <a:pt x="-7620" y="8701995"/>
                              <a:pt x="4" y="8646149"/>
                              <a:pt x="4" y="8028903"/>
                            </a:cubicBezTo>
                            <a:lnTo>
                              <a:pt x="4" y="548617"/>
                            </a:lnTo>
                            <a:close/>
                          </a:path>
                        </a:pathLst>
                      </a:custGeom>
                      <a:noFill/>
                      <a:ln w="6350">
                        <a:solidFill>
                          <a:srgbClr val="0071B9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B8FA12D" id="Rounded Rectangle 3" o:spid="_x0000_s1026" style="position:absolute;margin-left:-1.6pt;margin-top:13.5pt;width:528pt;height:715.6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705604,8701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" path="m4,548617c4,-68629,500380,2495,1117626,2495r4470356,c6205228,2495,6705604,-17877,6705604,599369r,7416834c6705604,8633449,6637028,8701995,6019782,8701995r-5410156,c-7620,8701995,4,8646149,4,8028903l4,548617xe" filled="f" strokecolor="#0071b9" strokeweight=".5pt">
              <v:stroke joinstyle="miter"/>
              <v:path arrowok="t" o:connecttype="custom" o:connectlocs="4,573000;1117625,2606;5587979,2606;6705600,626008;6705600,8372483;6019778,9088755;609626,9088755;4,8385747;4,573000" o:connectangles="0,0,0,0,0,0,0,0,0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4E8C" w:rsidRDefault="004E4E8C">
    <w:pPr>
      <w:pStyle w:val="Header"/>
    </w:pPr>
    <w:r w:rsidRPr="004E4E8C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C1FB70B" wp14:editId="47BE0F24">
              <wp:simplePos x="0" y="0"/>
              <wp:positionH relativeFrom="column">
                <wp:posOffset>-121920</wp:posOffset>
              </wp:positionH>
              <wp:positionV relativeFrom="paragraph">
                <wp:posOffset>176530</wp:posOffset>
              </wp:positionV>
              <wp:extent cx="6705600" cy="9088755"/>
              <wp:effectExtent l="0" t="0" r="19050" b="17145"/>
              <wp:wrapNone/>
              <wp:docPr id="3" name="Rounded 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05600" cy="9088755"/>
                      </a:xfrm>
                      <a:custGeom>
                        <a:avLst/>
                        <a:gdLst>
                          <a:gd name="connsiteX0" fmla="*/ 0 w 6705600"/>
                          <a:gd name="connsiteY0" fmla="*/ 1117622 h 8699500"/>
                          <a:gd name="connsiteX1" fmla="*/ 1117622 w 6705600"/>
                          <a:gd name="connsiteY1" fmla="*/ 0 h 8699500"/>
                          <a:gd name="connsiteX2" fmla="*/ 5587978 w 6705600"/>
                          <a:gd name="connsiteY2" fmla="*/ 0 h 8699500"/>
                          <a:gd name="connsiteX3" fmla="*/ 6705600 w 6705600"/>
                          <a:gd name="connsiteY3" fmla="*/ 1117622 h 8699500"/>
                          <a:gd name="connsiteX4" fmla="*/ 6705600 w 6705600"/>
                          <a:gd name="connsiteY4" fmla="*/ 7581878 h 8699500"/>
                          <a:gd name="connsiteX5" fmla="*/ 5587978 w 6705600"/>
                          <a:gd name="connsiteY5" fmla="*/ 8699500 h 8699500"/>
                          <a:gd name="connsiteX6" fmla="*/ 1117622 w 6705600"/>
                          <a:gd name="connsiteY6" fmla="*/ 8699500 h 8699500"/>
                          <a:gd name="connsiteX7" fmla="*/ 0 w 6705600"/>
                          <a:gd name="connsiteY7" fmla="*/ 7581878 h 8699500"/>
                          <a:gd name="connsiteX8" fmla="*/ 0 w 6705600"/>
                          <a:gd name="connsiteY8" fmla="*/ 1117622 h 8699500"/>
                          <a:gd name="connsiteX0" fmla="*/ 0 w 6705600"/>
                          <a:gd name="connsiteY0" fmla="*/ 548616 h 8701994"/>
                          <a:gd name="connsiteX1" fmla="*/ 1117622 w 6705600"/>
                          <a:gd name="connsiteY1" fmla="*/ 2494 h 8701994"/>
                          <a:gd name="connsiteX2" fmla="*/ 5587978 w 6705600"/>
                          <a:gd name="connsiteY2" fmla="*/ 2494 h 8701994"/>
                          <a:gd name="connsiteX3" fmla="*/ 6705600 w 6705600"/>
                          <a:gd name="connsiteY3" fmla="*/ 1120116 h 8701994"/>
                          <a:gd name="connsiteX4" fmla="*/ 6705600 w 6705600"/>
                          <a:gd name="connsiteY4" fmla="*/ 7584372 h 8701994"/>
                          <a:gd name="connsiteX5" fmla="*/ 5587978 w 6705600"/>
                          <a:gd name="connsiteY5" fmla="*/ 8701994 h 8701994"/>
                          <a:gd name="connsiteX6" fmla="*/ 1117622 w 6705600"/>
                          <a:gd name="connsiteY6" fmla="*/ 8701994 h 8701994"/>
                          <a:gd name="connsiteX7" fmla="*/ 0 w 6705600"/>
                          <a:gd name="connsiteY7" fmla="*/ 7584372 h 8701994"/>
                          <a:gd name="connsiteX8" fmla="*/ 0 w 6705600"/>
                          <a:gd name="connsiteY8" fmla="*/ 548616 h 8701994"/>
                          <a:gd name="connsiteX0" fmla="*/ 0 w 6705600"/>
                          <a:gd name="connsiteY0" fmla="*/ 548616 h 8701994"/>
                          <a:gd name="connsiteX1" fmla="*/ 1117622 w 6705600"/>
                          <a:gd name="connsiteY1" fmla="*/ 2494 h 8701994"/>
                          <a:gd name="connsiteX2" fmla="*/ 5587978 w 6705600"/>
                          <a:gd name="connsiteY2" fmla="*/ 2494 h 8701994"/>
                          <a:gd name="connsiteX3" fmla="*/ 6705600 w 6705600"/>
                          <a:gd name="connsiteY3" fmla="*/ 1120116 h 8701994"/>
                          <a:gd name="connsiteX4" fmla="*/ 6705600 w 6705600"/>
                          <a:gd name="connsiteY4" fmla="*/ 7584372 h 8701994"/>
                          <a:gd name="connsiteX5" fmla="*/ 5587978 w 6705600"/>
                          <a:gd name="connsiteY5" fmla="*/ 8701994 h 8701994"/>
                          <a:gd name="connsiteX6" fmla="*/ 1117622 w 6705600"/>
                          <a:gd name="connsiteY6" fmla="*/ 8701994 h 8701994"/>
                          <a:gd name="connsiteX7" fmla="*/ 0 w 6705600"/>
                          <a:gd name="connsiteY7" fmla="*/ 8028902 h 8701994"/>
                          <a:gd name="connsiteX8" fmla="*/ 0 w 6705600"/>
                          <a:gd name="connsiteY8" fmla="*/ 548616 h 8701994"/>
                          <a:gd name="connsiteX0" fmla="*/ 0 w 6705600"/>
                          <a:gd name="connsiteY0" fmla="*/ 548616 h 8701994"/>
                          <a:gd name="connsiteX1" fmla="*/ 1117622 w 6705600"/>
                          <a:gd name="connsiteY1" fmla="*/ 2494 h 8701994"/>
                          <a:gd name="connsiteX2" fmla="*/ 5587978 w 6705600"/>
                          <a:gd name="connsiteY2" fmla="*/ 2494 h 8701994"/>
                          <a:gd name="connsiteX3" fmla="*/ 6705600 w 6705600"/>
                          <a:gd name="connsiteY3" fmla="*/ 700987 h 8701994"/>
                          <a:gd name="connsiteX4" fmla="*/ 6705600 w 6705600"/>
                          <a:gd name="connsiteY4" fmla="*/ 7584372 h 8701994"/>
                          <a:gd name="connsiteX5" fmla="*/ 5587978 w 6705600"/>
                          <a:gd name="connsiteY5" fmla="*/ 8701994 h 8701994"/>
                          <a:gd name="connsiteX6" fmla="*/ 1117622 w 6705600"/>
                          <a:gd name="connsiteY6" fmla="*/ 8701994 h 8701994"/>
                          <a:gd name="connsiteX7" fmla="*/ 0 w 6705600"/>
                          <a:gd name="connsiteY7" fmla="*/ 8028902 h 8701994"/>
                          <a:gd name="connsiteX8" fmla="*/ 0 w 6705600"/>
                          <a:gd name="connsiteY8" fmla="*/ 548616 h 8701994"/>
                          <a:gd name="connsiteX0" fmla="*/ 0 w 6705600"/>
                          <a:gd name="connsiteY0" fmla="*/ 548616 h 8701994"/>
                          <a:gd name="connsiteX1" fmla="*/ 1117622 w 6705600"/>
                          <a:gd name="connsiteY1" fmla="*/ 2494 h 8701994"/>
                          <a:gd name="connsiteX2" fmla="*/ 5587978 w 6705600"/>
                          <a:gd name="connsiteY2" fmla="*/ 2494 h 8701994"/>
                          <a:gd name="connsiteX3" fmla="*/ 6705600 w 6705600"/>
                          <a:gd name="connsiteY3" fmla="*/ 700987 h 8701994"/>
                          <a:gd name="connsiteX4" fmla="*/ 6705600 w 6705600"/>
                          <a:gd name="connsiteY4" fmla="*/ 8016202 h 8701994"/>
                          <a:gd name="connsiteX5" fmla="*/ 5587978 w 6705600"/>
                          <a:gd name="connsiteY5" fmla="*/ 8701994 h 8701994"/>
                          <a:gd name="connsiteX6" fmla="*/ 1117622 w 6705600"/>
                          <a:gd name="connsiteY6" fmla="*/ 8701994 h 8701994"/>
                          <a:gd name="connsiteX7" fmla="*/ 0 w 6705600"/>
                          <a:gd name="connsiteY7" fmla="*/ 8028902 h 8701994"/>
                          <a:gd name="connsiteX8" fmla="*/ 0 w 6705600"/>
                          <a:gd name="connsiteY8" fmla="*/ 548616 h 8701994"/>
                          <a:gd name="connsiteX0" fmla="*/ 0 w 6705600"/>
                          <a:gd name="connsiteY0" fmla="*/ 548616 h 8701994"/>
                          <a:gd name="connsiteX1" fmla="*/ 1117622 w 6705600"/>
                          <a:gd name="connsiteY1" fmla="*/ 2494 h 8701994"/>
                          <a:gd name="connsiteX2" fmla="*/ 5587978 w 6705600"/>
                          <a:gd name="connsiteY2" fmla="*/ 2494 h 8701994"/>
                          <a:gd name="connsiteX3" fmla="*/ 6705600 w 6705600"/>
                          <a:gd name="connsiteY3" fmla="*/ 700987 h 8701994"/>
                          <a:gd name="connsiteX4" fmla="*/ 6705600 w 6705600"/>
                          <a:gd name="connsiteY4" fmla="*/ 8016202 h 8701994"/>
                          <a:gd name="connsiteX5" fmla="*/ 6019778 w 6705600"/>
                          <a:gd name="connsiteY5" fmla="*/ 8701994 h 8701994"/>
                          <a:gd name="connsiteX6" fmla="*/ 1117622 w 6705600"/>
                          <a:gd name="connsiteY6" fmla="*/ 8701994 h 8701994"/>
                          <a:gd name="connsiteX7" fmla="*/ 0 w 6705600"/>
                          <a:gd name="connsiteY7" fmla="*/ 8028902 h 8701994"/>
                          <a:gd name="connsiteX8" fmla="*/ 0 w 6705600"/>
                          <a:gd name="connsiteY8" fmla="*/ 548616 h 8701994"/>
                          <a:gd name="connsiteX0" fmla="*/ 0 w 6705600"/>
                          <a:gd name="connsiteY0" fmla="*/ 548616 h 8701994"/>
                          <a:gd name="connsiteX1" fmla="*/ 1117622 w 6705600"/>
                          <a:gd name="connsiteY1" fmla="*/ 2494 h 8701994"/>
                          <a:gd name="connsiteX2" fmla="*/ 5587978 w 6705600"/>
                          <a:gd name="connsiteY2" fmla="*/ 2494 h 8701994"/>
                          <a:gd name="connsiteX3" fmla="*/ 6705600 w 6705600"/>
                          <a:gd name="connsiteY3" fmla="*/ 700987 h 8701994"/>
                          <a:gd name="connsiteX4" fmla="*/ 6705600 w 6705600"/>
                          <a:gd name="connsiteY4" fmla="*/ 8016202 h 8701994"/>
                          <a:gd name="connsiteX5" fmla="*/ 6019778 w 6705600"/>
                          <a:gd name="connsiteY5" fmla="*/ 8701994 h 8701994"/>
                          <a:gd name="connsiteX6" fmla="*/ 723922 w 6705600"/>
                          <a:gd name="connsiteY6" fmla="*/ 8701994 h 8701994"/>
                          <a:gd name="connsiteX7" fmla="*/ 0 w 6705600"/>
                          <a:gd name="connsiteY7" fmla="*/ 8028902 h 8701994"/>
                          <a:gd name="connsiteX8" fmla="*/ 0 w 6705600"/>
                          <a:gd name="connsiteY8" fmla="*/ 548616 h 8701994"/>
                          <a:gd name="connsiteX0" fmla="*/ 4 w 6705604"/>
                          <a:gd name="connsiteY0" fmla="*/ 548616 h 8701994"/>
                          <a:gd name="connsiteX1" fmla="*/ 1117626 w 6705604"/>
                          <a:gd name="connsiteY1" fmla="*/ 2494 h 8701994"/>
                          <a:gd name="connsiteX2" fmla="*/ 5587982 w 6705604"/>
                          <a:gd name="connsiteY2" fmla="*/ 2494 h 8701994"/>
                          <a:gd name="connsiteX3" fmla="*/ 6705604 w 6705604"/>
                          <a:gd name="connsiteY3" fmla="*/ 700987 h 8701994"/>
                          <a:gd name="connsiteX4" fmla="*/ 6705604 w 6705604"/>
                          <a:gd name="connsiteY4" fmla="*/ 8016202 h 8701994"/>
                          <a:gd name="connsiteX5" fmla="*/ 6019782 w 6705604"/>
                          <a:gd name="connsiteY5" fmla="*/ 8701994 h 8701994"/>
                          <a:gd name="connsiteX6" fmla="*/ 609626 w 6705604"/>
                          <a:gd name="connsiteY6" fmla="*/ 8701994 h 8701994"/>
                          <a:gd name="connsiteX7" fmla="*/ 4 w 6705604"/>
                          <a:gd name="connsiteY7" fmla="*/ 8028902 h 8701994"/>
                          <a:gd name="connsiteX8" fmla="*/ 4 w 6705604"/>
                          <a:gd name="connsiteY8" fmla="*/ 548616 h 8701994"/>
                          <a:gd name="connsiteX0" fmla="*/ 4 w 6705604"/>
                          <a:gd name="connsiteY0" fmla="*/ 625214 h 8778592"/>
                          <a:gd name="connsiteX1" fmla="*/ 1117626 w 6705604"/>
                          <a:gd name="connsiteY1" fmla="*/ 79092 h 8778592"/>
                          <a:gd name="connsiteX2" fmla="*/ 5587982 w 6705604"/>
                          <a:gd name="connsiteY2" fmla="*/ 79092 h 8778592"/>
                          <a:gd name="connsiteX3" fmla="*/ 6629404 w 6705604"/>
                          <a:gd name="connsiteY3" fmla="*/ 383859 h 8778592"/>
                          <a:gd name="connsiteX4" fmla="*/ 6705604 w 6705604"/>
                          <a:gd name="connsiteY4" fmla="*/ 8092800 h 8778592"/>
                          <a:gd name="connsiteX5" fmla="*/ 6019782 w 6705604"/>
                          <a:gd name="connsiteY5" fmla="*/ 8778592 h 8778592"/>
                          <a:gd name="connsiteX6" fmla="*/ 609626 w 6705604"/>
                          <a:gd name="connsiteY6" fmla="*/ 8778592 h 8778592"/>
                          <a:gd name="connsiteX7" fmla="*/ 4 w 6705604"/>
                          <a:gd name="connsiteY7" fmla="*/ 8105500 h 8778592"/>
                          <a:gd name="connsiteX8" fmla="*/ 4 w 6705604"/>
                          <a:gd name="connsiteY8" fmla="*/ 625214 h 8778592"/>
                          <a:gd name="connsiteX0" fmla="*/ 4 w 6705604"/>
                          <a:gd name="connsiteY0" fmla="*/ 548617 h 8701995"/>
                          <a:gd name="connsiteX1" fmla="*/ 1117626 w 6705604"/>
                          <a:gd name="connsiteY1" fmla="*/ 2495 h 8701995"/>
                          <a:gd name="connsiteX2" fmla="*/ 5587982 w 6705604"/>
                          <a:gd name="connsiteY2" fmla="*/ 2495 h 8701995"/>
                          <a:gd name="connsiteX3" fmla="*/ 6705604 w 6705604"/>
                          <a:gd name="connsiteY3" fmla="*/ 815283 h 8701995"/>
                          <a:gd name="connsiteX4" fmla="*/ 6705604 w 6705604"/>
                          <a:gd name="connsiteY4" fmla="*/ 8016203 h 8701995"/>
                          <a:gd name="connsiteX5" fmla="*/ 6019782 w 6705604"/>
                          <a:gd name="connsiteY5" fmla="*/ 8701995 h 8701995"/>
                          <a:gd name="connsiteX6" fmla="*/ 609626 w 6705604"/>
                          <a:gd name="connsiteY6" fmla="*/ 8701995 h 8701995"/>
                          <a:gd name="connsiteX7" fmla="*/ 4 w 6705604"/>
                          <a:gd name="connsiteY7" fmla="*/ 8028903 h 8701995"/>
                          <a:gd name="connsiteX8" fmla="*/ 4 w 6705604"/>
                          <a:gd name="connsiteY8" fmla="*/ 548617 h 8701995"/>
                          <a:gd name="connsiteX0" fmla="*/ 4 w 6705604"/>
                          <a:gd name="connsiteY0" fmla="*/ 548617 h 8701995"/>
                          <a:gd name="connsiteX1" fmla="*/ 1117626 w 6705604"/>
                          <a:gd name="connsiteY1" fmla="*/ 2495 h 8701995"/>
                          <a:gd name="connsiteX2" fmla="*/ 5587982 w 6705604"/>
                          <a:gd name="connsiteY2" fmla="*/ 2495 h 8701995"/>
                          <a:gd name="connsiteX3" fmla="*/ 6705604 w 6705604"/>
                          <a:gd name="connsiteY3" fmla="*/ 599369 h 8701995"/>
                          <a:gd name="connsiteX4" fmla="*/ 6705604 w 6705604"/>
                          <a:gd name="connsiteY4" fmla="*/ 8016203 h 8701995"/>
                          <a:gd name="connsiteX5" fmla="*/ 6019782 w 6705604"/>
                          <a:gd name="connsiteY5" fmla="*/ 8701995 h 8701995"/>
                          <a:gd name="connsiteX6" fmla="*/ 609626 w 6705604"/>
                          <a:gd name="connsiteY6" fmla="*/ 8701995 h 8701995"/>
                          <a:gd name="connsiteX7" fmla="*/ 4 w 6705604"/>
                          <a:gd name="connsiteY7" fmla="*/ 8028903 h 8701995"/>
                          <a:gd name="connsiteX8" fmla="*/ 4 w 6705604"/>
                          <a:gd name="connsiteY8" fmla="*/ 548617 h 870199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</a:cxnLst>
                        <a:rect l="l" t="t" r="r" b="b"/>
                        <a:pathLst>
                          <a:path w="6705604" h="8701995">
                            <a:moveTo>
                              <a:pt x="4" y="548617"/>
                            </a:moveTo>
                            <a:cubicBezTo>
                              <a:pt x="4" y="-68629"/>
                              <a:pt x="500380" y="2495"/>
                              <a:pt x="1117626" y="2495"/>
                            </a:cubicBezTo>
                            <a:lnTo>
                              <a:pt x="5587982" y="2495"/>
                            </a:lnTo>
                            <a:cubicBezTo>
                              <a:pt x="6205228" y="2495"/>
                              <a:pt x="6705604" y="-17877"/>
                              <a:pt x="6705604" y="599369"/>
                            </a:cubicBezTo>
                            <a:lnTo>
                              <a:pt x="6705604" y="8016203"/>
                            </a:lnTo>
                            <a:cubicBezTo>
                              <a:pt x="6705604" y="8633449"/>
                              <a:pt x="6637028" y="8701995"/>
                              <a:pt x="6019782" y="8701995"/>
                            </a:cubicBezTo>
                            <a:lnTo>
                              <a:pt x="609626" y="8701995"/>
                            </a:lnTo>
                            <a:cubicBezTo>
                              <a:pt x="-7620" y="8701995"/>
                              <a:pt x="4" y="8646149"/>
                              <a:pt x="4" y="8028903"/>
                            </a:cubicBezTo>
                            <a:lnTo>
                              <a:pt x="4" y="548617"/>
                            </a:lnTo>
                            <a:close/>
                          </a:path>
                        </a:pathLst>
                      </a:custGeom>
                      <a:noFill/>
                      <a:ln w="6350">
                        <a:solidFill>
                          <a:srgbClr val="0071B9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D476397" id="Rounded Rectangle 3" o:spid="_x0000_s1026" style="position:absolute;margin-left:-9.6pt;margin-top:13.9pt;width:528pt;height:715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705604,8701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" path="m4,548617c4,-68629,500380,2495,1117626,2495r4470356,c6205228,2495,6705604,-17877,6705604,599369r,7416834c6705604,8633449,6637028,8701995,6019782,8701995r-5410156,c-7620,8701995,4,8646149,4,8028903l4,548617xe" filled="f" strokecolor="#0071b9" strokeweight=".5pt">
              <v:stroke joinstyle="miter"/>
              <v:path arrowok="t" o:connecttype="custom" o:connectlocs="4,573000;1117625,2606;5587979,2606;6705600,626008;6705600,8372483;6019778,9088755;609626,9088755;4,8385747;4,573000" o:connectangles="0,0,0,0,0,0,0,0,0"/>
            </v:shape>
          </w:pict>
        </mc:Fallback>
      </mc:AlternateContent>
    </w:r>
    <w:r w:rsidRPr="004E4E8C">
      <w:rPr>
        <w:noProof/>
        <w:lang w:eastAsia="en-US"/>
      </w:rPr>
      <w:drawing>
        <wp:anchor distT="0" distB="0" distL="114300" distR="114300" simplePos="0" relativeHeight="251660288" behindDoc="0" locked="0" layoutInCell="1" allowOverlap="1" wp14:anchorId="751B7315" wp14:editId="391AE9AF">
          <wp:simplePos x="0" y="0"/>
          <wp:positionH relativeFrom="column">
            <wp:posOffset>4185920</wp:posOffset>
          </wp:positionH>
          <wp:positionV relativeFrom="paragraph">
            <wp:posOffset>-111760</wp:posOffset>
          </wp:positionV>
          <wp:extent cx="2068195" cy="304165"/>
          <wp:effectExtent l="0" t="0" r="8255" b="635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Ross\Documents\II\321Maker\Logo\321Make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068195" cy="304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E4E8C">
      <w:rPr>
        <w:noProof/>
        <w:lang w:eastAsia="en-US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442A08B7" wp14:editId="1B9D1AD7">
              <wp:simplePos x="0" y="0"/>
              <wp:positionH relativeFrom="column">
                <wp:posOffset>3999230</wp:posOffset>
              </wp:positionH>
              <wp:positionV relativeFrom="paragraph">
                <wp:posOffset>156210</wp:posOffset>
              </wp:positionV>
              <wp:extent cx="2360930" cy="1404620"/>
              <wp:effectExtent l="0" t="0" r="0" b="127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E4E8C" w:rsidRPr="00B4408C" w:rsidRDefault="004E4E8C" w:rsidP="004E4E8C">
                          <w:pPr>
                            <w:jc w:val="center"/>
                            <w:rPr>
                              <w:rFonts w:ascii="Courier New" w:hAnsi="Courier New" w:cs="Courier New"/>
                              <w:sz w:val="25"/>
                              <w:szCs w:val="25"/>
                            </w:rPr>
                          </w:pPr>
                          <w:r w:rsidRPr="00B4408C">
                            <w:rPr>
                              <w:rFonts w:ascii="Courier New" w:hAnsi="Courier New" w:cs="Courier New"/>
                              <w:sz w:val="25"/>
                              <w:szCs w:val="25"/>
                            </w:rPr>
                            <w:t>I Made This!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42A08B7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314.9pt;margin-top:12.3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" filled="f" stroked="f">
              <v:textbox style="mso-fit-shape-to-text:t">
                <w:txbxContent>
                  <w:p w:rsidR="004E4E8C" w:rsidRPr="00B4408C" w:rsidRDefault="004E4E8C" w:rsidP="004E4E8C">
                    <w:pPr>
                      <w:jc w:val="center"/>
                      <w:rPr>
                        <w:rFonts w:ascii="Courier New" w:hAnsi="Courier New" w:cs="Courier New"/>
                        <w:sz w:val="25"/>
                        <w:szCs w:val="25"/>
                      </w:rPr>
                    </w:pPr>
                    <w:r w:rsidRPr="00B4408C">
                      <w:rPr>
                        <w:rFonts w:ascii="Courier New" w:hAnsi="Courier New" w:cs="Courier New"/>
                        <w:sz w:val="25"/>
                        <w:szCs w:val="25"/>
                      </w:rPr>
                      <w:t>I Made This!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28.05pt;height:128.05pt" o:bullet="t">
        <v:imagedata r:id="rId1" o:title="checkbox"/>
      </v:shape>
    </w:pict>
  </w:numPicBullet>
  <w:numPicBullet w:numPicBulletId="1">
    <w:pict>
      <v:shape id="_x0000_i1033" type="#_x0000_t75" style="width:80pt;height:80pt" o:bullet="t">
        <v:imagedata r:id="rId2" o:title="checkbox"/>
      </v:shape>
    </w:pict>
  </w:numPicBullet>
  <w:abstractNum w:abstractNumId="0" w15:restartNumberingAfterBreak="0">
    <w:nsid w:val="FFFFFF89"/>
    <w:multiLevelType w:val="singleLevel"/>
    <w:tmpl w:val="93A0C5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21A1403"/>
    <w:multiLevelType w:val="hybridMultilevel"/>
    <w:tmpl w:val="C786EAC6"/>
    <w:lvl w:ilvl="0" w:tplc="1009000F">
      <w:start w:val="1"/>
      <w:numFmt w:val="decimal"/>
      <w:lvlText w:val="%1."/>
      <w:lvlJc w:val="left"/>
      <w:pPr>
        <w:ind w:left="1066" w:hanging="360"/>
      </w:pPr>
    </w:lvl>
    <w:lvl w:ilvl="1" w:tplc="10090019" w:tentative="1">
      <w:start w:val="1"/>
      <w:numFmt w:val="lowerLetter"/>
      <w:lvlText w:val="%2."/>
      <w:lvlJc w:val="left"/>
      <w:pPr>
        <w:ind w:left="1786" w:hanging="360"/>
      </w:pPr>
    </w:lvl>
    <w:lvl w:ilvl="2" w:tplc="1009001B" w:tentative="1">
      <w:start w:val="1"/>
      <w:numFmt w:val="lowerRoman"/>
      <w:lvlText w:val="%3."/>
      <w:lvlJc w:val="right"/>
      <w:pPr>
        <w:ind w:left="2506" w:hanging="180"/>
      </w:pPr>
    </w:lvl>
    <w:lvl w:ilvl="3" w:tplc="1009000F" w:tentative="1">
      <w:start w:val="1"/>
      <w:numFmt w:val="decimal"/>
      <w:lvlText w:val="%4."/>
      <w:lvlJc w:val="left"/>
      <w:pPr>
        <w:ind w:left="3226" w:hanging="360"/>
      </w:pPr>
    </w:lvl>
    <w:lvl w:ilvl="4" w:tplc="10090019" w:tentative="1">
      <w:start w:val="1"/>
      <w:numFmt w:val="lowerLetter"/>
      <w:lvlText w:val="%5."/>
      <w:lvlJc w:val="left"/>
      <w:pPr>
        <w:ind w:left="3946" w:hanging="360"/>
      </w:pPr>
    </w:lvl>
    <w:lvl w:ilvl="5" w:tplc="1009001B" w:tentative="1">
      <w:start w:val="1"/>
      <w:numFmt w:val="lowerRoman"/>
      <w:lvlText w:val="%6."/>
      <w:lvlJc w:val="right"/>
      <w:pPr>
        <w:ind w:left="4666" w:hanging="180"/>
      </w:pPr>
    </w:lvl>
    <w:lvl w:ilvl="6" w:tplc="1009000F" w:tentative="1">
      <w:start w:val="1"/>
      <w:numFmt w:val="decimal"/>
      <w:lvlText w:val="%7."/>
      <w:lvlJc w:val="left"/>
      <w:pPr>
        <w:ind w:left="5386" w:hanging="360"/>
      </w:pPr>
    </w:lvl>
    <w:lvl w:ilvl="7" w:tplc="10090019" w:tentative="1">
      <w:start w:val="1"/>
      <w:numFmt w:val="lowerLetter"/>
      <w:lvlText w:val="%8."/>
      <w:lvlJc w:val="left"/>
      <w:pPr>
        <w:ind w:left="6106" w:hanging="360"/>
      </w:pPr>
    </w:lvl>
    <w:lvl w:ilvl="8" w:tplc="10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" w15:restartNumberingAfterBreak="0">
    <w:nsid w:val="1B5008D4"/>
    <w:multiLevelType w:val="hybridMultilevel"/>
    <w:tmpl w:val="BC1E6552"/>
    <w:lvl w:ilvl="0" w:tplc="10090001">
      <w:start w:val="1"/>
      <w:numFmt w:val="bullet"/>
      <w:lvlText w:val=""/>
      <w:lvlJc w:val="left"/>
      <w:pPr>
        <w:ind w:left="893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3" w15:restartNumberingAfterBreak="0">
    <w:nsid w:val="2B9E1132"/>
    <w:multiLevelType w:val="hybridMultilevel"/>
    <w:tmpl w:val="BC742330"/>
    <w:lvl w:ilvl="0" w:tplc="2848B7A6">
      <w:start w:val="1"/>
      <w:numFmt w:val="bullet"/>
      <w:lvlText w:val=""/>
      <w:lvlJc w:val="left"/>
      <w:pPr>
        <w:ind w:left="533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253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973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693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413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133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853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573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293" w:hanging="360"/>
      </w:pPr>
      <w:rPr>
        <w:rFonts w:ascii="Wingdings" w:hAnsi="Wingdings" w:hint="default"/>
      </w:rPr>
    </w:lvl>
  </w:abstractNum>
  <w:abstractNum w:abstractNumId="4" w15:restartNumberingAfterBreak="0">
    <w:nsid w:val="2F1F65F7"/>
    <w:multiLevelType w:val="hybridMultilevel"/>
    <w:tmpl w:val="0680C5F6"/>
    <w:lvl w:ilvl="0" w:tplc="4BF201DC">
      <w:start w:val="1"/>
      <w:numFmt w:val="bullet"/>
      <w:lvlText w:val=""/>
      <w:lvlJc w:val="left"/>
      <w:pPr>
        <w:ind w:left="1080" w:hanging="360"/>
      </w:pPr>
      <w:rPr>
        <w:rFonts w:ascii="Symbol" w:hAnsi="Symbol" w:hint="default"/>
        <w:sz w:val="36"/>
      </w:rPr>
    </w:lvl>
    <w:lvl w:ilvl="1" w:tplc="10090003" w:tentative="1">
      <w:start w:val="1"/>
      <w:numFmt w:val="bullet"/>
      <w:lvlText w:val="o"/>
      <w:lvlJc w:val="left"/>
      <w:pPr>
        <w:ind w:left="1627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47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067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87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07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27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47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667" w:hanging="360"/>
      </w:pPr>
      <w:rPr>
        <w:rFonts w:ascii="Wingdings" w:hAnsi="Wingdings" w:hint="default"/>
      </w:rPr>
    </w:lvl>
  </w:abstractNum>
  <w:abstractNum w:abstractNumId="5" w15:restartNumberingAfterBreak="0">
    <w:nsid w:val="46EC026E"/>
    <w:multiLevelType w:val="hybridMultilevel"/>
    <w:tmpl w:val="160E9626"/>
    <w:lvl w:ilvl="0" w:tplc="C49E96FE">
      <w:start w:val="1"/>
      <w:numFmt w:val="bullet"/>
      <w:lvlText w:val=""/>
      <w:lvlPicBulletId w:val="1"/>
      <w:lvlJc w:val="center"/>
      <w:pPr>
        <w:ind w:left="1080" w:hanging="360"/>
      </w:pPr>
      <w:rPr>
        <w:rFonts w:ascii="Symbol" w:hAnsi="Symbol" w:hint="default"/>
        <w:color w:val="auto"/>
        <w:sz w:val="24"/>
      </w:rPr>
    </w:lvl>
    <w:lvl w:ilvl="1" w:tplc="10090003" w:tentative="1">
      <w:start w:val="1"/>
      <w:numFmt w:val="bullet"/>
      <w:lvlText w:val="o"/>
      <w:lvlJc w:val="left"/>
      <w:pPr>
        <w:ind w:left="1627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47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067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87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07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27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47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667" w:hanging="360"/>
      </w:pPr>
      <w:rPr>
        <w:rFonts w:ascii="Wingdings" w:hAnsi="Wingdings" w:hint="default"/>
      </w:rPr>
    </w:lvl>
  </w:abstractNum>
  <w:abstractNum w:abstractNumId="6" w15:restartNumberingAfterBreak="0">
    <w:nsid w:val="49D53C75"/>
    <w:multiLevelType w:val="hybridMultilevel"/>
    <w:tmpl w:val="F5F2E05C"/>
    <w:lvl w:ilvl="0" w:tplc="C9729330">
      <w:start w:val="1"/>
      <w:numFmt w:val="bullet"/>
      <w:lvlText w:val=""/>
      <w:lvlPicBulletId w:val="1"/>
      <w:lvlJc w:val="center"/>
      <w:pPr>
        <w:ind w:left="1080" w:hanging="360"/>
      </w:pPr>
      <w:rPr>
        <w:rFonts w:ascii="Symbol" w:hAnsi="Symbol" w:hint="default"/>
        <w:color w:val="auto"/>
        <w:sz w:val="24"/>
      </w:rPr>
    </w:lvl>
    <w:lvl w:ilvl="1" w:tplc="10090003" w:tentative="1">
      <w:start w:val="1"/>
      <w:numFmt w:val="bullet"/>
      <w:lvlText w:val="o"/>
      <w:lvlJc w:val="left"/>
      <w:pPr>
        <w:ind w:left="1627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47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067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87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07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27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47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667" w:hanging="360"/>
      </w:pPr>
      <w:rPr>
        <w:rFonts w:ascii="Wingdings" w:hAnsi="Wingdings" w:hint="default"/>
      </w:rPr>
    </w:lvl>
  </w:abstractNum>
  <w:abstractNum w:abstractNumId="7" w15:restartNumberingAfterBreak="0">
    <w:nsid w:val="532E402E"/>
    <w:multiLevelType w:val="hybridMultilevel"/>
    <w:tmpl w:val="B1BCF6E0"/>
    <w:lvl w:ilvl="0" w:tplc="10090001">
      <w:start w:val="1"/>
      <w:numFmt w:val="bullet"/>
      <w:lvlText w:val=""/>
      <w:lvlJc w:val="left"/>
      <w:pPr>
        <w:ind w:left="893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8" w15:restartNumberingAfterBreak="0">
    <w:nsid w:val="597077E2"/>
    <w:multiLevelType w:val="hybridMultilevel"/>
    <w:tmpl w:val="EA741E40"/>
    <w:lvl w:ilvl="0" w:tplc="1009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9" w15:restartNumberingAfterBreak="0">
    <w:nsid w:val="60B12FC0"/>
    <w:multiLevelType w:val="hybridMultilevel"/>
    <w:tmpl w:val="2370D030"/>
    <w:lvl w:ilvl="0" w:tplc="787C8F2E">
      <w:start w:val="1"/>
      <w:numFmt w:val="bullet"/>
      <w:lvlText w:val=""/>
      <w:lvlPicBulletId w:val="1"/>
      <w:lvlJc w:val="center"/>
      <w:pPr>
        <w:ind w:left="893" w:hanging="360"/>
      </w:pPr>
      <w:rPr>
        <w:rFonts w:ascii="Symbol" w:hAnsi="Symbol" w:hint="default"/>
        <w:color w:val="auto"/>
        <w:sz w:val="24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FA62F0"/>
    <w:multiLevelType w:val="hybridMultilevel"/>
    <w:tmpl w:val="04881898"/>
    <w:lvl w:ilvl="0" w:tplc="CCE4E982">
      <w:start w:val="1"/>
      <w:numFmt w:val="bullet"/>
      <w:pStyle w:val="ListBullet"/>
      <w:lvlText w:val=""/>
      <w:lvlJc w:val="left"/>
      <w:pPr>
        <w:tabs>
          <w:tab w:val="num" w:pos="317"/>
        </w:tabs>
        <w:ind w:left="317" w:hanging="144"/>
      </w:pPr>
      <w:rPr>
        <w:rFonts w:ascii="Symbol" w:hAnsi="Symbol" w:hint="default"/>
        <w:color w:val="526677" w:themeColor="text2" w:themeTint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89323B"/>
    <w:multiLevelType w:val="hybridMultilevel"/>
    <w:tmpl w:val="FF063A9C"/>
    <w:lvl w:ilvl="0" w:tplc="C76C13A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526677" w:themeColor="text2" w:themeTint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10"/>
  </w:num>
  <w:num w:numId="4">
    <w:abstractNumId w:val="2"/>
  </w:num>
  <w:num w:numId="5">
    <w:abstractNumId w:val="8"/>
  </w:num>
  <w:num w:numId="6">
    <w:abstractNumId w:val="1"/>
  </w:num>
  <w:num w:numId="7">
    <w:abstractNumId w:val="3"/>
  </w:num>
  <w:num w:numId="8">
    <w:abstractNumId w:val="7"/>
  </w:num>
  <w:num w:numId="9">
    <w:abstractNumId w:val="9"/>
  </w:num>
  <w:num w:numId="10">
    <w:abstractNumId w:val="4"/>
  </w:num>
  <w:num w:numId="11">
    <w:abstractNumId w:val="5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1BE"/>
    <w:rsid w:val="00050716"/>
    <w:rsid w:val="000C2552"/>
    <w:rsid w:val="000C25E5"/>
    <w:rsid w:val="000D0910"/>
    <w:rsid w:val="00121636"/>
    <w:rsid w:val="00123B77"/>
    <w:rsid w:val="00123E85"/>
    <w:rsid w:val="00130576"/>
    <w:rsid w:val="001459F2"/>
    <w:rsid w:val="00153F6B"/>
    <w:rsid w:val="001558E9"/>
    <w:rsid w:val="001A5844"/>
    <w:rsid w:val="001D7C47"/>
    <w:rsid w:val="001F0473"/>
    <w:rsid w:val="00223181"/>
    <w:rsid w:val="00254915"/>
    <w:rsid w:val="002A0D88"/>
    <w:rsid w:val="002A7252"/>
    <w:rsid w:val="002A7981"/>
    <w:rsid w:val="002C1F0A"/>
    <w:rsid w:val="002C6BCF"/>
    <w:rsid w:val="002C790E"/>
    <w:rsid w:val="002D31C8"/>
    <w:rsid w:val="002F718D"/>
    <w:rsid w:val="003319D7"/>
    <w:rsid w:val="0033799C"/>
    <w:rsid w:val="003469C1"/>
    <w:rsid w:val="00354971"/>
    <w:rsid w:val="003C3044"/>
    <w:rsid w:val="003C6D46"/>
    <w:rsid w:val="003E5527"/>
    <w:rsid w:val="003F0EEF"/>
    <w:rsid w:val="004E4E8C"/>
    <w:rsid w:val="004F3A46"/>
    <w:rsid w:val="004F6AB3"/>
    <w:rsid w:val="0053451E"/>
    <w:rsid w:val="005409E4"/>
    <w:rsid w:val="005D42CF"/>
    <w:rsid w:val="005E00B3"/>
    <w:rsid w:val="00601531"/>
    <w:rsid w:val="006521D0"/>
    <w:rsid w:val="00655914"/>
    <w:rsid w:val="00671180"/>
    <w:rsid w:val="00677ADC"/>
    <w:rsid w:val="00685665"/>
    <w:rsid w:val="006D493E"/>
    <w:rsid w:val="00714112"/>
    <w:rsid w:val="007324E7"/>
    <w:rsid w:val="00742AFD"/>
    <w:rsid w:val="00745ACB"/>
    <w:rsid w:val="0075704C"/>
    <w:rsid w:val="008008B1"/>
    <w:rsid w:val="00867891"/>
    <w:rsid w:val="00871060"/>
    <w:rsid w:val="008742CB"/>
    <w:rsid w:val="008833F3"/>
    <w:rsid w:val="00946417"/>
    <w:rsid w:val="00957669"/>
    <w:rsid w:val="00977D5A"/>
    <w:rsid w:val="00993018"/>
    <w:rsid w:val="009C31F1"/>
    <w:rsid w:val="009D7CC1"/>
    <w:rsid w:val="00A0083D"/>
    <w:rsid w:val="00A36C6E"/>
    <w:rsid w:val="00A55315"/>
    <w:rsid w:val="00A64148"/>
    <w:rsid w:val="00A7181A"/>
    <w:rsid w:val="00A750B2"/>
    <w:rsid w:val="00AC1B26"/>
    <w:rsid w:val="00AE2DF4"/>
    <w:rsid w:val="00AF11BE"/>
    <w:rsid w:val="00B0672A"/>
    <w:rsid w:val="00B4408C"/>
    <w:rsid w:val="00B54F38"/>
    <w:rsid w:val="00BD5371"/>
    <w:rsid w:val="00C3131C"/>
    <w:rsid w:val="00C44316"/>
    <w:rsid w:val="00CA1A86"/>
    <w:rsid w:val="00CA507C"/>
    <w:rsid w:val="00CC0B61"/>
    <w:rsid w:val="00CE453E"/>
    <w:rsid w:val="00CE7AAC"/>
    <w:rsid w:val="00CF2854"/>
    <w:rsid w:val="00D23013"/>
    <w:rsid w:val="00D243C0"/>
    <w:rsid w:val="00DE0CB8"/>
    <w:rsid w:val="00DE4C96"/>
    <w:rsid w:val="00E37D17"/>
    <w:rsid w:val="00E429CF"/>
    <w:rsid w:val="00E47646"/>
    <w:rsid w:val="00E82DCA"/>
    <w:rsid w:val="00E91519"/>
    <w:rsid w:val="00E95C3F"/>
    <w:rsid w:val="00EA0A72"/>
    <w:rsid w:val="00F169E2"/>
    <w:rsid w:val="00F83C15"/>
    <w:rsid w:val="00FD3B9A"/>
    <w:rsid w:val="00FE6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D9DECB"/>
  <w15:chartTrackingRefBased/>
  <w15:docId w15:val="{5E83CE40-6EE4-47DC-887A-DC62FF8A3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384651" w:themeColor="text2" w:themeTint="E6"/>
        <w:sz w:val="18"/>
        <w:szCs w:val="18"/>
        <w:lang w:val="en-US" w:eastAsia="ja-JP" w:bidi="ar-SA"/>
      </w:rPr>
    </w:rPrDefault>
    <w:pPrDefault>
      <w:pPr>
        <w:spacing w:before="80" w:after="80" w:line="288" w:lineRule="auto"/>
        <w:ind w:left="173" w:right="173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aps/>
      <w:color w:val="28323A" w:themeColor="text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aps/>
      <w:color w:val="0071B9" w:themeColor="accent1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"/>
    <w:qFormat/>
    <w:pPr>
      <w:pBdr>
        <w:left w:val="single" w:sz="4" w:space="7" w:color="FFFFFF" w:themeColor="background1"/>
        <w:bottom w:val="single" w:sz="4" w:space="3" w:color="C1CCD4" w:themeColor="text2" w:themeTint="40"/>
        <w:right w:val="single" w:sz="4" w:space="7" w:color="FFFFFF" w:themeColor="background1"/>
      </w:pBdr>
      <w:spacing w:before="0" w:after="360" w:line="240" w:lineRule="auto"/>
    </w:pPr>
    <w:rPr>
      <w:rFonts w:asciiTheme="majorHAnsi" w:eastAsiaTheme="majorEastAsia" w:hAnsiTheme="majorHAnsi" w:cstheme="majorBidi"/>
      <w:color w:val="0071B9" w:themeColor="accent1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0071B9" w:themeColor="accent1"/>
      <w:kern w:val="28"/>
      <w:sz w:val="48"/>
      <w:szCs w:val="48"/>
    </w:rPr>
  </w:style>
  <w:style w:type="paragraph" w:customStyle="1" w:styleId="LessonHead">
    <w:name w:val="Lesson Head"/>
    <w:basedOn w:val="Normal"/>
    <w:next w:val="Normal"/>
    <w:uiPriority w:val="2"/>
    <w:qFormat/>
    <w:pPr>
      <w:spacing w:before="280" w:line="240" w:lineRule="auto"/>
    </w:pPr>
    <w:rPr>
      <w:rFonts w:asciiTheme="majorHAnsi" w:eastAsiaTheme="majorEastAsia" w:hAnsiTheme="majorHAnsi" w:cstheme="majorBidi"/>
      <w:b/>
      <w:bCs/>
      <w:caps/>
      <w:color w:val="0071B9" w:themeColor="accent1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aps/>
      <w:color w:val="28323A" w:themeColor="text2"/>
    </w:rPr>
  </w:style>
  <w:style w:type="paragraph" w:styleId="ListBullet">
    <w:name w:val="List Bullet"/>
    <w:basedOn w:val="Normal"/>
    <w:uiPriority w:val="2"/>
    <w:unhideWhenUsed/>
    <w:qFormat/>
    <w:pPr>
      <w:numPr>
        <w:numId w:val="3"/>
      </w:numPr>
      <w:spacing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aps/>
      <w:color w:val="0071B9" w:themeColor="accent1"/>
      <w:sz w:val="16"/>
      <w:szCs w:val="16"/>
    </w:rPr>
  </w:style>
  <w:style w:type="table" w:customStyle="1" w:styleId="LessonPlan">
    <w:name w:val="Lesson Plan"/>
    <w:basedOn w:val="TableNormal"/>
    <w:uiPriority w:val="99"/>
    <w:pPr>
      <w:spacing w:before="160" w:after="160" w:line="240" w:lineRule="auto"/>
    </w:pPr>
    <w:tblPr>
      <w:tblBorders>
        <w:top w:val="single" w:sz="4" w:space="0" w:color="C1CCD4" w:themeColor="text2" w:themeTint="40"/>
        <w:left w:val="single" w:sz="4" w:space="0" w:color="C1CCD4" w:themeColor="text2" w:themeTint="40"/>
        <w:bottom w:val="single" w:sz="4" w:space="0" w:color="C1CCD4" w:themeColor="text2" w:themeTint="40"/>
        <w:right w:val="single" w:sz="4" w:space="0" w:color="C1CCD4" w:themeColor="text2" w:themeTint="40"/>
        <w:insideH w:val="single" w:sz="4" w:space="0" w:color="C1CCD4" w:themeColor="text2" w:themeTint="40"/>
        <w:insideV w:val="single" w:sz="4" w:space="0" w:color="C1CCD4" w:themeColor="text2" w:themeTint="40"/>
      </w:tblBorders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ajorHAnsi" w:hAnsiTheme="majorHAnsi"/>
        <w:b/>
        <w:i w:val="0"/>
        <w:caps/>
        <w:smallCaps w:val="0"/>
        <w:color w:val="0071B9" w:themeColor="accent1"/>
      </w:rPr>
      <w:tblPr/>
      <w:tcPr>
        <w:tcBorders>
          <w:top w:val="nil"/>
          <w:left w:val="nil"/>
          <w:bottom w:val="single" w:sz="4" w:space="0" w:color="C1CCD4" w:themeColor="text2" w:themeTint="40"/>
          <w:right w:val="nil"/>
          <w:insideH w:val="nil"/>
          <w:insideV w:val="nil"/>
          <w:tl2br w:val="nil"/>
          <w:tr2bl w:val="nil"/>
        </w:tcBorders>
        <w:vAlign w:val="bottom"/>
      </w:tcPr>
    </w:tblStylePr>
    <w:tblStylePr w:type="firstCol">
      <w:rPr>
        <w:rFonts w:asciiTheme="majorHAnsi" w:hAnsiTheme="majorHAnsi"/>
        <w:caps/>
        <w:smallCaps w:val="0"/>
        <w:color w:val="0071B9" w:themeColor="accent1"/>
        <w:sz w:val="16"/>
      </w:rPr>
    </w:tblStylePr>
  </w:style>
  <w:style w:type="paragraph" w:styleId="NoSpacing">
    <w:name w:val="No Spacing"/>
    <w:uiPriority w:val="99"/>
    <w:qFormat/>
    <w:pPr>
      <w:spacing w:before="0"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before="0" w:after="0" w:line="240" w:lineRule="auto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before="240" w:after="0" w:line="240" w:lineRule="auto"/>
      <w:jc w:val="right"/>
    </w:pPr>
    <w:rPr>
      <w:color w:val="0071B9" w:themeColor="accent1"/>
    </w:rPr>
  </w:style>
  <w:style w:type="character" w:customStyle="1" w:styleId="FooterChar">
    <w:name w:val="Footer Char"/>
    <w:basedOn w:val="DefaultParagraphFont"/>
    <w:link w:val="Footer"/>
    <w:uiPriority w:val="99"/>
    <w:rPr>
      <w:color w:val="0071B9" w:themeColor="accent1"/>
    </w:rPr>
  </w:style>
  <w:style w:type="paragraph" w:styleId="ListParagraph">
    <w:name w:val="List Paragraph"/>
    <w:basedOn w:val="Normal"/>
    <w:uiPriority w:val="34"/>
    <w:unhideWhenUsed/>
    <w:qFormat/>
    <w:rsid w:val="00CC0B6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181A"/>
    <w:rPr>
      <w:color w:val="358DDC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E4C96"/>
    <w:rPr>
      <w:color w:val="6C1B78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97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youtube.com/indevelopment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.io/vXG8o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://321maker.com/star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ss\AppData\Roaming\Microsoft\Templates\Daily%20lesson%20planner%20(color).dotx" TargetMode="External"/></Relationships>
</file>

<file path=word/theme/theme1.xml><?xml version="1.0" encoding="utf-8"?>
<a:theme xmlns:a="http://schemas.openxmlformats.org/drawingml/2006/main" name="Office Theme">
  <a:themeElements>
    <a:clrScheme name="321Maker">
      <a:dk1>
        <a:sysClr val="windowText" lastClr="000000"/>
      </a:dk1>
      <a:lt1>
        <a:sysClr val="window" lastClr="FFFFFF"/>
      </a:lt1>
      <a:dk2>
        <a:srgbClr val="28323A"/>
      </a:dk2>
      <a:lt2>
        <a:srgbClr val="EFF1F4"/>
      </a:lt2>
      <a:accent1>
        <a:srgbClr val="0071B9"/>
      </a:accent1>
      <a:accent2>
        <a:srgbClr val="EE2A36"/>
      </a:accent2>
      <a:accent3>
        <a:srgbClr val="FFC60A"/>
      </a:accent3>
      <a:accent4>
        <a:srgbClr val="F0566F"/>
      </a:accent4>
      <a:accent5>
        <a:srgbClr val="358DDC"/>
      </a:accent5>
      <a:accent6>
        <a:srgbClr val="ED682D"/>
      </a:accent6>
      <a:hlink>
        <a:srgbClr val="358DDC"/>
      </a:hlink>
      <a:folHlink>
        <a:srgbClr val="6C1B78"/>
      </a:folHlink>
    </a:clrScheme>
    <a:fontScheme name="Lesson Plan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3A276A06-5726-4B91-856D-5A6CF5B7C55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Daily lesson planner (color).dotx</Template>
  <TotalTime>459</TotalTime>
  <Pages>3</Pages>
  <Words>516</Words>
  <Characters>2946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 Bigelow</dc:creator>
  <cp:keywords/>
  <dc:description/>
  <cp:lastModifiedBy>Ross Bigelow</cp:lastModifiedBy>
  <cp:revision>8</cp:revision>
  <cp:lastPrinted>2016-11-02T18:00:00Z</cp:lastPrinted>
  <dcterms:created xsi:type="dcterms:W3CDTF">2016-11-02T16:21:00Z</dcterms:created>
  <dcterms:modified xsi:type="dcterms:W3CDTF">2016-11-03T22:33:00Z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TC040191799991</vt:lpwstr>
  </property>
</Properties>
</file>